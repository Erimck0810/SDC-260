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807B4C6" w:rsidR="0087687E" w:rsidRDefault="005343DC" w:rsidP="0087687E">
      <w:pPr>
        <w:pStyle w:val="Title"/>
      </w:pPr>
      <w:r>
        <w:t>Assessment</w:t>
      </w:r>
      <w:r w:rsidR="005C16BD">
        <w:t xml:space="preserve"> </w:t>
      </w:r>
      <w:r w:rsidR="00954E3D">
        <w:t>–</w:t>
      </w:r>
      <w:r w:rsidR="005C16BD">
        <w:t xml:space="preserve"> </w:t>
      </w:r>
      <w:r>
        <w:t>Box Model Inventory</w:t>
      </w:r>
      <w:r w:rsidR="005C16BD">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6372CAAC" w:rsidR="0087687E" w:rsidRDefault="0087687E" w:rsidP="0087687E">
      <w:r>
        <w:t xml:space="preserve">Your Name: </w:t>
      </w:r>
      <w:r w:rsidR="00723FB8">
        <w:t>Eric Mckinzy</w:t>
      </w:r>
    </w:p>
    <w:p w14:paraId="14370E21" w14:textId="7A82C534" w:rsidR="0087687E" w:rsidRDefault="0087687E" w:rsidP="0087687E">
      <w:r>
        <w:t xml:space="preserve">Assignment Title: </w:t>
      </w:r>
      <w:r w:rsidR="00723FB8">
        <w:t xml:space="preserve">Box Model Inventory </w:t>
      </w:r>
    </w:p>
    <w:p w14:paraId="2B3A68CA" w14:textId="7FC7DE66" w:rsidR="3A4ABBC8" w:rsidRDefault="3A4ABBC8">
      <w:r>
        <w:t>GitHub Repository:</w:t>
      </w:r>
      <w:r w:rsidR="00723FB8">
        <w:t xml:space="preserve"> SDC260-Week1</w:t>
      </w:r>
    </w:p>
    <w:p w14:paraId="784DAC07" w14:textId="3E467414" w:rsidR="005C16BD" w:rsidRDefault="005C16BD" w:rsidP="005C16BD">
      <w:pPr>
        <w:pStyle w:val="Heading1"/>
      </w:pPr>
      <w:r>
        <w:t>Development Summary</w:t>
      </w:r>
    </w:p>
    <w:p w14:paraId="79904344" w14:textId="77777777" w:rsidR="00A30B4F" w:rsidRPr="00A30B4F" w:rsidRDefault="00A30B4F" w:rsidP="00A30B4F">
      <w:r w:rsidRPr="00A30B4F">
        <w:t>Briefly describe the web page you created. Mention the semantic elements you added, the type of figurine inventory data included in your table, and how you used CSS box model properties to organize the page.</w:t>
      </w:r>
    </w:p>
    <w:p w14:paraId="45480DFE" w14:textId="49070AC2" w:rsidR="005C16BD" w:rsidRDefault="0000704F" w:rsidP="00922E98">
      <w:r>
        <w:t xml:space="preserve">I created a </w:t>
      </w:r>
      <w:r w:rsidR="00F842BA">
        <w:t>page that contains a table that</w:t>
      </w:r>
      <w:r w:rsidR="001F6F5E">
        <w:t xml:space="preserve"> </w:t>
      </w:r>
      <w:r w:rsidR="00F842BA">
        <w:t xml:space="preserve">maintains an </w:t>
      </w:r>
      <w:proofErr w:type="gramStart"/>
      <w:r w:rsidR="00F842BA">
        <w:t>inventory</w:t>
      </w:r>
      <w:r w:rsidR="001F6F5E">
        <w:t>, and</w:t>
      </w:r>
      <w:proofErr w:type="gramEnd"/>
      <w:r w:rsidR="001F6F5E">
        <w:t xml:space="preserve"> properly stores </w:t>
      </w:r>
      <w:r w:rsidR="0052537C">
        <w:t xml:space="preserve">figurines to protect from wear and </w:t>
      </w:r>
      <w:proofErr w:type="gramStart"/>
      <w:r w:rsidR="0052537C">
        <w:t>long term</w:t>
      </w:r>
      <w:proofErr w:type="gramEnd"/>
      <w:r w:rsidR="0052537C">
        <w:t xml:space="preserve"> damage. </w:t>
      </w:r>
      <w:r w:rsidR="00D93C77">
        <w:t xml:space="preserve">&lt;section&gt; describes </w:t>
      </w:r>
      <w:r w:rsidR="00751E8E">
        <w:t xml:space="preserve">the purpose and subject of the table. The &lt;article&gt; </w:t>
      </w:r>
      <w:r w:rsidR="00F45FC1">
        <w:t xml:space="preserve">gives a description of the products, and &lt;aside&gt; </w:t>
      </w:r>
      <w:proofErr w:type="gramStart"/>
      <w:r w:rsidR="00F45FC1">
        <w:t>describes  the</w:t>
      </w:r>
      <w:proofErr w:type="gramEnd"/>
      <w:r w:rsidR="00F45FC1">
        <w:t xml:space="preserve"> physical case the figurines will be stored in. </w:t>
      </w:r>
      <w:r w:rsidR="00B163CA">
        <w:t xml:space="preserve">All of these are </w:t>
      </w:r>
      <w:proofErr w:type="gramStart"/>
      <w:r w:rsidR="00B163CA">
        <w:t xml:space="preserve">organized </w:t>
      </w:r>
      <w:r w:rsidR="00F842BA">
        <w:t xml:space="preserve"> </w:t>
      </w:r>
      <w:r w:rsidR="003A16AB">
        <w:t>using</w:t>
      </w:r>
      <w:proofErr w:type="gramEnd"/>
      <w:r w:rsidR="003A16AB">
        <w:t xml:space="preserve"> inline</w:t>
      </w:r>
      <w:r w:rsidR="009A2669">
        <w:t xml:space="preserve"> for the footer</w:t>
      </w:r>
      <w:r w:rsidR="00463CC1">
        <w:t xml:space="preserve">, </w:t>
      </w:r>
      <w:r w:rsidR="009A2669">
        <w:t xml:space="preserve">internal </w:t>
      </w:r>
      <w:proofErr w:type="gramStart"/>
      <w:r w:rsidR="009A2669">
        <w:t>stylesheet</w:t>
      </w:r>
      <w:proofErr w:type="gramEnd"/>
      <w:r w:rsidR="009A2669">
        <w:t xml:space="preserve"> for the box model rules</w:t>
      </w:r>
      <w:r w:rsidR="00463CC1">
        <w:t xml:space="preserve">, and semantic elements for the content. </w:t>
      </w:r>
    </w:p>
    <w:p w14:paraId="0494E963" w14:textId="77777777" w:rsidR="00922E98" w:rsidRDefault="00922E98" w:rsidP="00922E98"/>
    <w:p w14:paraId="7700BC06" w14:textId="77777777" w:rsidR="005D7BDE" w:rsidRPr="005D7BDE" w:rsidRDefault="005D7BDE" w:rsidP="005D7BDE">
      <w:pPr>
        <w:pStyle w:val="Heading1"/>
      </w:pPr>
      <w:r w:rsidRPr="005D7BDE">
        <w:t>Requirement Summary</w:t>
      </w:r>
    </w:p>
    <w:p w14:paraId="723A2830" w14:textId="77777777" w:rsidR="005D7BDE" w:rsidRPr="005D7BDE" w:rsidRDefault="005D7BDE" w:rsidP="005D7BDE">
      <w:r w:rsidRPr="005D7BDE">
        <w:t>Complete the table below to identify how your page meets the assignment requirements.</w:t>
      </w:r>
    </w:p>
    <w:tbl>
      <w:tblPr>
        <w:tblW w:w="0" w:type="auto"/>
        <w:jc w:val="center"/>
        <w:tblLook w:val="04A0" w:firstRow="1" w:lastRow="0" w:firstColumn="1" w:lastColumn="0" w:noHBand="0" w:noVBand="1"/>
      </w:tblPr>
      <w:tblGrid>
        <w:gridCol w:w="3062"/>
        <w:gridCol w:w="3094"/>
        <w:gridCol w:w="3044"/>
      </w:tblGrid>
      <w:tr w:rsidR="005D7BDE" w:rsidRPr="005D7BDE" w14:paraId="657D2E9D" w14:textId="77777777" w:rsidTr="6D2E5C43">
        <w:trPr>
          <w:jc w:val="center"/>
        </w:trPr>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AF2F8"/>
            <w:hideMark/>
          </w:tcPr>
          <w:p w14:paraId="3C24BCF0" w14:textId="77777777" w:rsidR="005D7BDE" w:rsidRPr="005D7BDE" w:rsidRDefault="005D7BDE" w:rsidP="005D7BDE">
            <w:r w:rsidRPr="005D7BDE">
              <w:t>Requirement</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AF2F8"/>
            <w:hideMark/>
          </w:tcPr>
          <w:p w14:paraId="687114A2" w14:textId="77777777" w:rsidR="005D7BDE" w:rsidRPr="005D7BDE" w:rsidRDefault="005D7BDE" w:rsidP="005D7BDE">
            <w:r w:rsidRPr="005D7BDE">
              <w:t>What I Added</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AF2F8"/>
            <w:hideMark/>
          </w:tcPr>
          <w:p w14:paraId="553175B3" w14:textId="77777777" w:rsidR="005D7BDE" w:rsidRPr="005D7BDE" w:rsidRDefault="005D7BDE" w:rsidP="005D7BDE">
            <w:r w:rsidRPr="005D7BDE">
              <w:t>Where It Appears</w:t>
            </w:r>
          </w:p>
        </w:tc>
      </w:tr>
      <w:tr w:rsidR="005D7BDE" w:rsidRPr="005D7BDE" w14:paraId="16037CA2" w14:textId="77777777" w:rsidTr="6D2E5C43">
        <w:trPr>
          <w:jc w:val="center"/>
        </w:trPr>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0E722E08" w14:textId="77777777" w:rsidR="005D7BDE" w:rsidRPr="005D7BDE" w:rsidRDefault="005D7BDE" w:rsidP="005D7BDE">
            <w:r w:rsidRPr="005D7BDE">
              <w:t>Four additional semantic HTML elements</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96E819D" w14:textId="77777777" w:rsidR="007456F5" w:rsidRDefault="006F1D95" w:rsidP="007456F5">
            <w:pPr>
              <w:pStyle w:val="ListParagraph"/>
              <w:numPr>
                <w:ilvl w:val="0"/>
                <w:numId w:val="30"/>
              </w:numPr>
            </w:pPr>
            <w:r>
              <w:t>Header</w:t>
            </w:r>
            <w:r w:rsidR="007456F5">
              <w:t xml:space="preserve"> </w:t>
            </w:r>
          </w:p>
          <w:p w14:paraId="58DE73D8" w14:textId="77777777" w:rsidR="007456F5" w:rsidRDefault="007456F5" w:rsidP="007456F5">
            <w:pPr>
              <w:pStyle w:val="ListParagraph"/>
              <w:numPr>
                <w:ilvl w:val="0"/>
                <w:numId w:val="30"/>
              </w:numPr>
            </w:pPr>
            <w:r>
              <w:t>Body</w:t>
            </w:r>
          </w:p>
          <w:p w14:paraId="44343DB0" w14:textId="77777777" w:rsidR="00144169" w:rsidRDefault="00144169" w:rsidP="007456F5">
            <w:pPr>
              <w:pStyle w:val="ListParagraph"/>
              <w:numPr>
                <w:ilvl w:val="0"/>
                <w:numId w:val="30"/>
              </w:numPr>
            </w:pPr>
            <w:r>
              <w:t>Section</w:t>
            </w:r>
          </w:p>
          <w:p w14:paraId="4D5C9916" w14:textId="66FCB2D3" w:rsidR="005D7BDE" w:rsidRPr="005D7BDE" w:rsidRDefault="00144169" w:rsidP="007456F5">
            <w:pPr>
              <w:pStyle w:val="ListParagraph"/>
              <w:numPr>
                <w:ilvl w:val="0"/>
                <w:numId w:val="30"/>
              </w:numPr>
            </w:pPr>
            <w:r>
              <w:t>Article</w:t>
            </w:r>
            <w:r w:rsidR="007456F5">
              <w:t xml:space="preserve"> </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4ABB93D4" w14:textId="77777777" w:rsidR="005D7BDE" w:rsidRDefault="00144169" w:rsidP="00144169">
            <w:pPr>
              <w:pStyle w:val="ListParagraph"/>
              <w:numPr>
                <w:ilvl w:val="0"/>
                <w:numId w:val="31"/>
              </w:numPr>
            </w:pPr>
            <w:r>
              <w:t>44-46</w:t>
            </w:r>
          </w:p>
          <w:p w14:paraId="4FCA84EC" w14:textId="77777777" w:rsidR="00144169" w:rsidRDefault="005D48FD" w:rsidP="00144169">
            <w:pPr>
              <w:pStyle w:val="ListParagraph"/>
              <w:numPr>
                <w:ilvl w:val="0"/>
                <w:numId w:val="31"/>
              </w:numPr>
            </w:pPr>
            <w:r>
              <w:t>42-</w:t>
            </w:r>
            <w:r w:rsidR="006E1F9A">
              <w:t>104</w:t>
            </w:r>
          </w:p>
          <w:p w14:paraId="090E69B2" w14:textId="77777777" w:rsidR="006E1F9A" w:rsidRDefault="006E1F9A" w:rsidP="00144169">
            <w:pPr>
              <w:pStyle w:val="ListParagraph"/>
              <w:numPr>
                <w:ilvl w:val="0"/>
                <w:numId w:val="31"/>
              </w:numPr>
            </w:pPr>
            <w:r>
              <w:t>56-60</w:t>
            </w:r>
          </w:p>
          <w:p w14:paraId="7469B2F6" w14:textId="3F1660EB" w:rsidR="006E1F9A" w:rsidRPr="005D7BDE" w:rsidRDefault="006E1F9A" w:rsidP="00144169">
            <w:pPr>
              <w:pStyle w:val="ListParagraph"/>
              <w:numPr>
                <w:ilvl w:val="0"/>
                <w:numId w:val="31"/>
              </w:numPr>
            </w:pPr>
            <w:r>
              <w:t>62-90</w:t>
            </w:r>
          </w:p>
        </w:tc>
      </w:tr>
      <w:tr w:rsidR="005D7BDE" w:rsidRPr="005D7BDE" w14:paraId="2B933739" w14:textId="77777777" w:rsidTr="6D2E5C43">
        <w:trPr>
          <w:jc w:val="center"/>
        </w:trPr>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ED110AB" w14:textId="77777777" w:rsidR="005D7BDE" w:rsidRPr="005D7BDE" w:rsidRDefault="005D7BDE" w:rsidP="005D7BDE">
            <w:r w:rsidRPr="005D7BDE">
              <w:t>Inventory table with at least three rows and three columns</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5794457" w14:textId="02CC0496" w:rsidR="005D7BDE" w:rsidRPr="005D7BDE" w:rsidRDefault="00E45048" w:rsidP="005D7BDE">
            <w:r>
              <w:t xml:space="preserve">Figurine name, Series, and Condition </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283F9DBE" w14:textId="279200B2" w:rsidR="005D7BDE" w:rsidRPr="005D7BDE" w:rsidRDefault="00E45048" w:rsidP="005D7BDE">
            <w:r>
              <w:t>Lines 67-</w:t>
            </w:r>
            <w:r w:rsidR="004F147A">
              <w:t>86</w:t>
            </w:r>
          </w:p>
        </w:tc>
      </w:tr>
      <w:tr w:rsidR="005D7BDE" w:rsidRPr="005D7BDE" w14:paraId="767CD5AF" w14:textId="77777777" w:rsidTr="6D2E5C43">
        <w:trPr>
          <w:jc w:val="center"/>
        </w:trPr>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9BA5E32" w14:textId="77777777" w:rsidR="005D7BDE" w:rsidRPr="005D7BDE" w:rsidRDefault="005D7BDE" w:rsidP="005D7BDE">
            <w:r w:rsidRPr="005D7BDE">
              <w:t xml:space="preserve">Internal </w:t>
            </w:r>
            <w:proofErr w:type="gramStart"/>
            <w:r w:rsidRPr="005D7BDE">
              <w:t>stylesheet</w:t>
            </w:r>
            <w:proofErr w:type="gramEnd"/>
            <w:r w:rsidRPr="005D7BDE">
              <w:t xml:space="preserve"> with box model properties on at least three elements</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A680086" w14:textId="77777777" w:rsidR="005D7BDE" w:rsidRDefault="00BE6977" w:rsidP="005D7BDE">
            <w:r>
              <w:t>Nav: Margin, Padding, Border</w:t>
            </w:r>
          </w:p>
          <w:p w14:paraId="20864AAB" w14:textId="77777777" w:rsidR="002D0C7F" w:rsidRDefault="002D0C7F" w:rsidP="005D7BDE">
            <w:r>
              <w:t xml:space="preserve">Table: </w:t>
            </w:r>
            <w:r w:rsidR="00955BE2">
              <w:t>width, margin, border-collapse</w:t>
            </w:r>
          </w:p>
          <w:p w14:paraId="0DBC91DD" w14:textId="7DDF4EB3" w:rsidR="00955BE2" w:rsidRPr="005D7BDE" w:rsidRDefault="00955BE2" w:rsidP="005D7BDE">
            <w:r>
              <w:lastRenderedPageBreak/>
              <w:t>Section: margin, padding, border</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347BC4" w14:textId="1921CEF4" w:rsidR="005D7BDE" w:rsidRPr="005D7BDE" w:rsidRDefault="00CE27E7" w:rsidP="005D7BDE">
            <w:r>
              <w:lastRenderedPageBreak/>
              <w:t>Lines 11-38</w:t>
            </w:r>
          </w:p>
        </w:tc>
      </w:tr>
      <w:tr w:rsidR="005D7BDE" w:rsidRPr="005D7BDE" w14:paraId="42E2792A" w14:textId="77777777" w:rsidTr="6D2E5C43">
        <w:trPr>
          <w:jc w:val="center"/>
        </w:trPr>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E1E7F5B" w14:textId="77777777" w:rsidR="005D7BDE" w:rsidRPr="005D7BDE" w:rsidRDefault="005D7BDE" w:rsidP="005D7BDE">
            <w:r w:rsidRPr="005D7BDE">
              <w:t>At least two inline footer styles</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308855F" w14:textId="0C536DC1" w:rsidR="005D7BDE" w:rsidRPr="005D7BDE" w:rsidRDefault="0000704F" w:rsidP="005D7BDE">
            <w:r>
              <w:t xml:space="preserve">Border-top, and Padding </w:t>
            </w:r>
          </w:p>
        </w:tc>
        <w:tc>
          <w:tcPr>
            <w:tcW w:w="33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8F17A02" w14:textId="4B038103" w:rsidR="005D7BDE" w:rsidRPr="005D7BDE" w:rsidRDefault="0000704F" w:rsidP="005D7BDE">
            <w:r>
              <w:t>Line 100</w:t>
            </w:r>
          </w:p>
        </w:tc>
      </w:tr>
    </w:tbl>
    <w:p w14:paraId="2916CA63" w14:textId="77A906EC" w:rsidR="2BC479E9" w:rsidRDefault="2BC479E9" w:rsidP="6D2E5C43">
      <w:pPr>
        <w:pStyle w:val="Heading1"/>
        <w:rPr>
          <w:rFonts w:ascii="Calibri Light" w:eastAsia="Calibri Light" w:hAnsi="Calibri Light" w:cs="Calibri Light"/>
        </w:rPr>
      </w:pPr>
      <w:r w:rsidRPr="6D2E5C43">
        <w:rPr>
          <w:rFonts w:ascii="Calibri Light" w:eastAsia="Calibri Light" w:hAnsi="Calibri Light" w:cs="Calibri Light"/>
        </w:rPr>
        <w:t xml:space="preserve">Code Evidence </w:t>
      </w:r>
    </w:p>
    <w:p w14:paraId="7ED9C7E9" w14:textId="5D67EDBA" w:rsidR="2BC479E9" w:rsidRDefault="2BC479E9" w:rsidP="6D2E5C43">
      <w:r w:rsidRPr="6D2E5C43">
        <w:rPr>
          <w:rFonts w:eastAsia="Calibri" w:cs="Calibri"/>
          <w:color w:val="000000" w:themeColor="text1"/>
        </w:rPr>
        <w:t>Insert screenshots that show the completed code for this assignment. Make sure your screenshots are legible and contain the computer system date and time.</w:t>
      </w:r>
    </w:p>
    <w:p w14:paraId="7DCE1375" w14:textId="3161BB5B" w:rsidR="008E5240" w:rsidRDefault="008E5240" w:rsidP="008E5240">
      <w:pPr>
        <w:pStyle w:val="Heading2"/>
      </w:pPr>
      <w:r>
        <w:t xml:space="preserve">Screenshot 1: </w:t>
      </w:r>
      <w:r w:rsidR="006B75C4" w:rsidRPr="006B75C4">
        <w:rPr>
          <w:bCs/>
        </w:rPr>
        <w:t>Semantic HTML and Inventory Table</w:t>
      </w:r>
    </w:p>
    <w:p w14:paraId="71A6568F" w14:textId="77777777" w:rsidR="00992792" w:rsidRDefault="00992792" w:rsidP="00992792">
      <w:r w:rsidRPr="00992792">
        <w:t>Insert a screenshot showing your added semantic HTML elements and figurine inventory table.</w:t>
      </w:r>
    </w:p>
    <w:p w14:paraId="5FF848C2" w14:textId="5DE52C9C" w:rsidR="00267C11" w:rsidRDefault="00E51D36" w:rsidP="00A568FD">
      <w:r>
        <w:rPr>
          <w:i/>
          <w:noProof/>
        </w:rPr>
        <w:lastRenderedPageBreak/>
        <w:drawing>
          <wp:inline distT="0" distB="0" distL="0" distR="0" wp14:anchorId="48778935" wp14:editId="2CD78C59">
            <wp:extent cx="5772150" cy="8229600"/>
            <wp:effectExtent l="0" t="0" r="0" b="0"/>
            <wp:docPr id="2852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2150" cy="8229600"/>
                    </a:xfrm>
                    <a:prstGeom prst="rect">
                      <a:avLst/>
                    </a:prstGeom>
                    <a:noFill/>
                    <a:ln>
                      <a:noFill/>
                    </a:ln>
                  </pic:spPr>
                </pic:pic>
              </a:graphicData>
            </a:graphic>
          </wp:inline>
        </w:drawing>
      </w:r>
      <w:r w:rsidR="00267C11">
        <w:br w:type="page"/>
      </w:r>
    </w:p>
    <w:p w14:paraId="701196B7" w14:textId="5CFFE4C5" w:rsidR="008E5240" w:rsidRDefault="008E5240" w:rsidP="00267C11">
      <w:pPr>
        <w:spacing w:before="0" w:after="0"/>
      </w:pPr>
      <w:r>
        <w:lastRenderedPageBreak/>
        <w:t xml:space="preserve">Screenshot 2: </w:t>
      </w:r>
      <w:r w:rsidR="003A1DB3" w:rsidRPr="003A1DB3">
        <w:t>Internal CSS and Inline Footer Styles</w:t>
      </w:r>
    </w:p>
    <w:p w14:paraId="1D8C36F9" w14:textId="77777777" w:rsidR="007424C3" w:rsidRPr="007424C3" w:rsidRDefault="007424C3" w:rsidP="0087687E">
      <w:pPr>
        <w:rPr>
          <w:iCs/>
        </w:rPr>
      </w:pPr>
      <w:r w:rsidRPr="007424C3">
        <w:rPr>
          <w:iCs/>
        </w:rPr>
        <w:t>Insert a screenshot showing your internal stylesheet with box model properties and your footer with at least two inline styles.</w:t>
      </w:r>
    </w:p>
    <w:p w14:paraId="24E846CA" w14:textId="4DB52523" w:rsidR="0087687E" w:rsidRDefault="00A568FD" w:rsidP="0087687E">
      <w:pPr>
        <w:rPr>
          <w:i/>
        </w:rPr>
      </w:pPr>
      <w:r>
        <w:rPr>
          <w:i/>
          <w:noProof/>
        </w:rPr>
        <w:lastRenderedPageBreak/>
        <w:drawing>
          <wp:inline distT="0" distB="0" distL="0" distR="0" wp14:anchorId="0A405372" wp14:editId="2ECEC700">
            <wp:extent cx="5848350" cy="7943850"/>
            <wp:effectExtent l="0" t="0" r="0" b="0"/>
            <wp:docPr id="120707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7943850"/>
                    </a:xfrm>
                    <a:prstGeom prst="rect">
                      <a:avLst/>
                    </a:prstGeom>
                    <a:noFill/>
                    <a:ln>
                      <a:noFill/>
                    </a:ln>
                  </pic:spPr>
                </pic:pic>
              </a:graphicData>
            </a:graphic>
          </wp:inline>
        </w:drawing>
      </w:r>
    </w:p>
    <w:p w14:paraId="38563CA4" w14:textId="35383405" w:rsidR="00FA12D2" w:rsidRDefault="00FA12D2" w:rsidP="6D2E5C43">
      <w:pPr>
        <w:rPr>
          <w:i/>
          <w:iCs/>
        </w:rPr>
      </w:pPr>
    </w:p>
    <w:p w14:paraId="57802A08" w14:textId="77777777" w:rsidR="00606988" w:rsidRPr="00606988" w:rsidRDefault="00606988" w:rsidP="00606988">
      <w:pPr>
        <w:pStyle w:val="Heading1"/>
      </w:pPr>
      <w:r w:rsidRPr="00606988">
        <w:t>Rendered Web Page Evidence</w:t>
      </w:r>
    </w:p>
    <w:p w14:paraId="2B73602B" w14:textId="4CECD9EF" w:rsidR="006C07E5" w:rsidRPr="006C07E5" w:rsidRDefault="006C07E5" w:rsidP="006C07E5">
      <w:r w:rsidRPr="006C07E5">
        <w:t xml:space="preserve">Insert a screenshot of the completed web page as it appears in your browser. </w:t>
      </w:r>
      <w:r w:rsidR="004923F4" w:rsidRPr="004923F4">
        <w:t>The page should be logically structured, visually organized, and free of visible stray tags.</w:t>
      </w:r>
    </w:p>
    <w:p w14:paraId="38853CB1" w14:textId="77777777" w:rsidR="00A12BF8" w:rsidRPr="00A12BF8" w:rsidRDefault="00A12BF8" w:rsidP="00A12BF8">
      <w:pPr>
        <w:pStyle w:val="Heading2"/>
        <w:rPr>
          <w:bCs/>
        </w:rPr>
      </w:pPr>
      <w:r w:rsidRPr="00A12BF8">
        <w:rPr>
          <w:bCs/>
        </w:rPr>
        <w:t>Screenshot 3: Rendered Web Page</w:t>
      </w:r>
    </w:p>
    <w:p w14:paraId="20E404DB" w14:textId="070E6351" w:rsidR="005C16BD" w:rsidRDefault="00C57789" w:rsidP="6D2E5C43">
      <w:r w:rsidRPr="6D2E5C43">
        <w:t xml:space="preserve">Insert a screenshot of the completed </w:t>
      </w:r>
      <w:r w:rsidR="004923F4" w:rsidRPr="6D2E5C43">
        <w:t>Box Model Inventory</w:t>
      </w:r>
      <w:r w:rsidRPr="6D2E5C43">
        <w:t xml:space="preserve"> page in the browser.</w:t>
      </w:r>
    </w:p>
    <w:p w14:paraId="7DF073AB" w14:textId="077CC67A" w:rsidR="0087687E" w:rsidRDefault="00B472F0" w:rsidP="0087687E">
      <w:r>
        <w:rPr>
          <w:noProof/>
        </w:rPr>
        <w:lastRenderedPageBreak/>
        <w:drawing>
          <wp:inline distT="0" distB="0" distL="0" distR="0" wp14:anchorId="07C29E97" wp14:editId="03F9213D">
            <wp:extent cx="5600700" cy="6276975"/>
            <wp:effectExtent l="0" t="0" r="0" b="9525"/>
            <wp:docPr id="1042868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6276975"/>
                    </a:xfrm>
                    <a:prstGeom prst="rect">
                      <a:avLst/>
                    </a:prstGeom>
                    <a:noFill/>
                    <a:ln>
                      <a:noFill/>
                    </a:ln>
                  </pic:spPr>
                </pic:pic>
              </a:graphicData>
            </a:graphic>
          </wp:inline>
        </w:drawing>
      </w:r>
    </w:p>
    <w:p w14:paraId="0931BDF6" w14:textId="77777777" w:rsidR="005C16BD" w:rsidRDefault="005C16BD" w:rsidP="0087687E"/>
    <w:p w14:paraId="4A74AA85" w14:textId="77777777" w:rsidR="00B472F0" w:rsidRDefault="00B472F0" w:rsidP="0087687E"/>
    <w:p w14:paraId="3FEC7C08" w14:textId="77777777" w:rsidR="00B472F0" w:rsidRDefault="00B472F0" w:rsidP="0087687E"/>
    <w:p w14:paraId="522B1EB6" w14:textId="77777777" w:rsidR="00B472F0" w:rsidRDefault="00B472F0" w:rsidP="0087687E"/>
    <w:p w14:paraId="0C92617C" w14:textId="48153EA6" w:rsidR="0087687E" w:rsidRDefault="005C16BD" w:rsidP="0087687E">
      <w:pPr>
        <w:pStyle w:val="Heading1"/>
      </w:pPr>
      <w:r>
        <w:lastRenderedPageBreak/>
        <w:t>Reflection</w:t>
      </w:r>
    </w:p>
    <w:p w14:paraId="78ED082B" w14:textId="77777777" w:rsidR="007B46B1" w:rsidRPr="007B46B1" w:rsidRDefault="007B46B1" w:rsidP="007B46B1">
      <w:r w:rsidRPr="007B46B1">
        <w:t>Answer the questions below in complete sentences.</w:t>
      </w:r>
    </w:p>
    <w:p w14:paraId="67F95D96" w14:textId="2033BBE7" w:rsidR="00564363" w:rsidRPr="00E73931" w:rsidRDefault="00564363" w:rsidP="25620834">
      <w:pPr>
        <w:pStyle w:val="ListParagraph"/>
        <w:numPr>
          <w:ilvl w:val="0"/>
          <w:numId w:val="29"/>
        </w:numPr>
        <w:rPr>
          <w:rFonts w:ascii="Aptos" w:hAnsi="Aptos"/>
          <w:b/>
          <w:bCs/>
          <w:sz w:val="21"/>
          <w:szCs w:val="21"/>
        </w:rPr>
      </w:pPr>
      <w:r w:rsidRPr="25620834">
        <w:rPr>
          <w:b/>
          <w:bCs/>
        </w:rPr>
        <w:t>Wh</w:t>
      </w:r>
      <w:r w:rsidR="142BCA83" w:rsidRPr="25620834">
        <w:rPr>
          <w:b/>
          <w:bCs/>
        </w:rPr>
        <w:t>at</w:t>
      </w:r>
      <w:r w:rsidRPr="25620834">
        <w:rPr>
          <w:b/>
          <w:bCs/>
        </w:rPr>
        <w:t xml:space="preserve"> semantic HTML elements </w:t>
      </w:r>
      <w:r w:rsidR="5B43121C" w:rsidRPr="25620834">
        <w:rPr>
          <w:b/>
          <w:bCs/>
        </w:rPr>
        <w:t xml:space="preserve">could </w:t>
      </w:r>
      <w:r w:rsidRPr="25620834">
        <w:rPr>
          <w:b/>
          <w:bCs/>
        </w:rPr>
        <w:t>you add</w:t>
      </w:r>
      <w:r w:rsidR="08AAD588" w:rsidRPr="25620834">
        <w:rPr>
          <w:b/>
          <w:bCs/>
        </w:rPr>
        <w:t xml:space="preserve"> to further organize the page</w:t>
      </w:r>
      <w:r w:rsidRPr="25620834">
        <w:rPr>
          <w:b/>
          <w:bCs/>
        </w:rPr>
        <w:t>?</w:t>
      </w:r>
    </w:p>
    <w:p w14:paraId="27E737A4" w14:textId="2230F125" w:rsidR="00F22AE6" w:rsidRPr="007B46B1" w:rsidRDefault="008326DA" w:rsidP="00F22AE6">
      <w:r>
        <w:t xml:space="preserve">I could add a </w:t>
      </w:r>
      <w:r w:rsidR="006E026B">
        <w:t>&lt;figure&gt; semantic to add pictures of the figurines</w:t>
      </w:r>
      <w:r w:rsidR="00FD1E7D">
        <w:t>, or maybe a &lt;summary&gt; to go further into detail about their condition or what they would look like in general</w:t>
      </w:r>
      <w:r w:rsidR="00AF4A9D">
        <w:t>.</w:t>
      </w:r>
    </w:p>
    <w:p w14:paraId="6BCBDB26" w14:textId="136E966C" w:rsidR="004E095C" w:rsidRDefault="004E095C" w:rsidP="25620834">
      <w:pPr>
        <w:pStyle w:val="ListParagraph"/>
        <w:numPr>
          <w:ilvl w:val="0"/>
          <w:numId w:val="29"/>
        </w:numPr>
        <w:rPr>
          <w:b/>
          <w:bCs/>
        </w:rPr>
      </w:pPr>
      <w:r w:rsidRPr="25620834">
        <w:rPr>
          <w:b/>
          <w:bCs/>
        </w:rPr>
        <w:t>Wh</w:t>
      </w:r>
      <w:r w:rsidR="60A7CD0F" w:rsidRPr="25620834">
        <w:rPr>
          <w:b/>
          <w:bCs/>
        </w:rPr>
        <w:t>at</w:t>
      </w:r>
      <w:r w:rsidRPr="25620834">
        <w:rPr>
          <w:b/>
          <w:bCs/>
        </w:rPr>
        <w:t xml:space="preserve"> box model properties </w:t>
      </w:r>
      <w:r w:rsidR="0FAD8F4B" w:rsidRPr="25620834">
        <w:rPr>
          <w:b/>
          <w:bCs/>
        </w:rPr>
        <w:t xml:space="preserve">could you include, </w:t>
      </w:r>
      <w:r w:rsidRPr="25620834">
        <w:rPr>
          <w:b/>
          <w:bCs/>
        </w:rPr>
        <w:t>and how</w:t>
      </w:r>
      <w:r w:rsidR="0CDC0965" w:rsidRPr="25620834">
        <w:rPr>
          <w:b/>
          <w:bCs/>
        </w:rPr>
        <w:t xml:space="preserve"> would it</w:t>
      </w:r>
      <w:r w:rsidRPr="25620834">
        <w:rPr>
          <w:b/>
          <w:bCs/>
        </w:rPr>
        <w:t xml:space="preserve"> improve the layout or readability of the page?</w:t>
      </w:r>
    </w:p>
    <w:p w14:paraId="3BBA53A2" w14:textId="0A057676" w:rsidR="00E73931" w:rsidRPr="005078F8" w:rsidRDefault="005078F8" w:rsidP="25620834">
      <w:r>
        <w:t xml:space="preserve">Well usually when I do </w:t>
      </w:r>
      <w:proofErr w:type="gramStart"/>
      <w:r>
        <w:t>stuff  like</w:t>
      </w:r>
      <w:proofErr w:type="gramEnd"/>
      <w:r>
        <w:t xml:space="preserve"> this in my other classes or projects in my free time, </w:t>
      </w:r>
      <w:proofErr w:type="spellStart"/>
      <w:r>
        <w:t>theres</w:t>
      </w:r>
      <w:proofErr w:type="spellEnd"/>
      <w:r>
        <w:t xml:space="preserve"> an inconsistency problem</w:t>
      </w:r>
      <w:r w:rsidR="009D6720">
        <w:t xml:space="preserve">, so maybe adding a </w:t>
      </w:r>
      <w:proofErr w:type="gramStart"/>
      <w:r w:rsidR="009D6720">
        <w:t>max-width</w:t>
      </w:r>
      <w:proofErr w:type="gramEnd"/>
      <w:r w:rsidR="009D6720">
        <w:t xml:space="preserve"> will keep it </w:t>
      </w:r>
      <w:r w:rsidR="000F4744">
        <w:t xml:space="preserve">consistent </w:t>
      </w:r>
      <w:r w:rsidR="0089528F">
        <w:t xml:space="preserve">between the different boxes </w:t>
      </w:r>
      <w:r w:rsidR="005F596A">
        <w:t xml:space="preserve">throughout the page. </w:t>
      </w:r>
    </w:p>
    <w:p w14:paraId="2597BFE2" w14:textId="6790770B" w:rsidR="00C07926" w:rsidRDefault="00E73931" w:rsidP="25620834">
      <w:pPr>
        <w:pStyle w:val="ListParagraph"/>
        <w:numPr>
          <w:ilvl w:val="0"/>
          <w:numId w:val="29"/>
        </w:numPr>
        <w:rPr>
          <w:b/>
          <w:bCs/>
        </w:rPr>
      </w:pPr>
      <w:r w:rsidRPr="25620834">
        <w:rPr>
          <w:b/>
          <w:bCs/>
        </w:rPr>
        <w:t>What is one change you would make if you continued improving this inventory page?</w:t>
      </w:r>
    </w:p>
    <w:p w14:paraId="6787881B" w14:textId="016DCD33" w:rsidR="005F596A" w:rsidRPr="005F596A" w:rsidRDefault="005F596A" w:rsidP="005F596A">
      <w:pPr>
        <w:rPr>
          <w:b/>
          <w:bCs/>
        </w:rPr>
      </w:pPr>
      <w:r>
        <w:rPr>
          <w:b/>
          <w:bCs/>
        </w:rPr>
        <w:t xml:space="preserve">USE THE EXTERNAL. </w:t>
      </w:r>
      <w:r w:rsidR="008E650C">
        <w:rPr>
          <w:b/>
          <w:bCs/>
        </w:rPr>
        <w:t xml:space="preserve">To avoid the </w:t>
      </w:r>
      <w:proofErr w:type="gramStart"/>
      <w:r w:rsidR="008E650C">
        <w:rPr>
          <w:b/>
          <w:bCs/>
        </w:rPr>
        <w:t>pains</w:t>
      </w:r>
      <w:proofErr w:type="gramEnd"/>
      <w:r w:rsidR="008E650C">
        <w:rPr>
          <w:b/>
          <w:bCs/>
        </w:rPr>
        <w:t xml:space="preserve"> that </w:t>
      </w:r>
      <w:proofErr w:type="gramStart"/>
      <w:r w:rsidR="008E650C">
        <w:rPr>
          <w:b/>
          <w:bCs/>
        </w:rPr>
        <w:t>come</w:t>
      </w:r>
      <w:proofErr w:type="gramEnd"/>
      <w:r w:rsidR="008E650C">
        <w:rPr>
          <w:b/>
          <w:bCs/>
        </w:rPr>
        <w:t xml:space="preserve"> with using the other methods. </w:t>
      </w:r>
    </w:p>
    <w:sectPr w:rsidR="005F596A" w:rsidRPr="005F596A" w:rsidSect="00651FB3">
      <w:headerReference w:type="default" r:id="rId13"/>
      <w:footerReference w:type="default" r:id="rId14"/>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84B2" w14:textId="77777777" w:rsidR="00143FC5" w:rsidRDefault="00143FC5" w:rsidP="00560AD0">
      <w:pPr>
        <w:spacing w:before="0" w:after="0"/>
      </w:pPr>
      <w:r>
        <w:separator/>
      </w:r>
    </w:p>
  </w:endnote>
  <w:endnote w:type="continuationSeparator" w:id="0">
    <w:p w14:paraId="4382BCEF" w14:textId="77777777" w:rsidR="00143FC5" w:rsidRDefault="00143FC5"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B06CD" w14:textId="77777777" w:rsidR="00143FC5" w:rsidRDefault="00143FC5" w:rsidP="00560AD0">
      <w:pPr>
        <w:spacing w:before="0" w:after="0"/>
      </w:pPr>
      <w:r>
        <w:separator/>
      </w:r>
    </w:p>
  </w:footnote>
  <w:footnote w:type="continuationSeparator" w:id="0">
    <w:p w14:paraId="02AAD738" w14:textId="77777777" w:rsidR="00143FC5" w:rsidRDefault="00143FC5"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35665"/>
    <w:multiLevelType w:val="hybridMultilevel"/>
    <w:tmpl w:val="2B12C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9279E"/>
    <w:multiLevelType w:val="hybridMultilevel"/>
    <w:tmpl w:val="634EF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4"/>
  </w:num>
  <w:num w:numId="3" w16cid:durableId="994574646">
    <w:abstractNumId w:val="7"/>
  </w:num>
  <w:num w:numId="4" w16cid:durableId="1986231101">
    <w:abstractNumId w:val="15"/>
  </w:num>
  <w:num w:numId="5" w16cid:durableId="682174521">
    <w:abstractNumId w:val="12"/>
  </w:num>
  <w:num w:numId="6" w16cid:durableId="320744112">
    <w:abstractNumId w:val="26"/>
  </w:num>
  <w:num w:numId="7" w16cid:durableId="996038126">
    <w:abstractNumId w:val="18"/>
  </w:num>
  <w:num w:numId="8" w16cid:durableId="74742967">
    <w:abstractNumId w:val="19"/>
  </w:num>
  <w:num w:numId="9" w16cid:durableId="62219970">
    <w:abstractNumId w:val="17"/>
  </w:num>
  <w:num w:numId="10" w16cid:durableId="1054281362">
    <w:abstractNumId w:val="13"/>
  </w:num>
  <w:num w:numId="11" w16cid:durableId="1917477807">
    <w:abstractNumId w:val="27"/>
  </w:num>
  <w:num w:numId="12" w16cid:durableId="966860696">
    <w:abstractNumId w:val="21"/>
  </w:num>
  <w:num w:numId="13" w16cid:durableId="2016878718">
    <w:abstractNumId w:val="11"/>
  </w:num>
  <w:num w:numId="14" w16cid:durableId="1157648801">
    <w:abstractNumId w:val="16"/>
  </w:num>
  <w:num w:numId="15" w16cid:durableId="28069069">
    <w:abstractNumId w:val="25"/>
  </w:num>
  <w:num w:numId="16" w16cid:durableId="102113482">
    <w:abstractNumId w:val="1"/>
  </w:num>
  <w:num w:numId="17" w16cid:durableId="1868058831">
    <w:abstractNumId w:val="22"/>
  </w:num>
  <w:num w:numId="18" w16cid:durableId="55517872">
    <w:abstractNumId w:val="4"/>
  </w:num>
  <w:num w:numId="19" w16cid:durableId="738746169">
    <w:abstractNumId w:val="6"/>
  </w:num>
  <w:num w:numId="20" w16cid:durableId="1539049765">
    <w:abstractNumId w:val="10"/>
  </w:num>
  <w:num w:numId="21" w16cid:durableId="1786267318">
    <w:abstractNumId w:val="24"/>
  </w:num>
  <w:num w:numId="22" w16cid:durableId="2128498606">
    <w:abstractNumId w:val="0"/>
  </w:num>
  <w:num w:numId="23" w16cid:durableId="507064661">
    <w:abstractNumId w:val="20"/>
  </w:num>
  <w:num w:numId="24" w16cid:durableId="723408353">
    <w:abstractNumId w:val="2"/>
  </w:num>
  <w:num w:numId="25" w16cid:durableId="1171918006">
    <w:abstractNumId w:val="13"/>
  </w:num>
  <w:num w:numId="26" w16cid:durableId="8231998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0"/>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824203918">
    <w:abstractNumId w:val="5"/>
  </w:num>
  <w:num w:numId="30" w16cid:durableId="1678070513">
    <w:abstractNumId w:val="23"/>
  </w:num>
  <w:num w:numId="31" w16cid:durableId="591936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0704F"/>
    <w:rsid w:val="00024777"/>
    <w:rsid w:val="000304EA"/>
    <w:rsid w:val="00032674"/>
    <w:rsid w:val="00047377"/>
    <w:rsid w:val="000A72B5"/>
    <w:rsid w:val="000D75EC"/>
    <w:rsid w:val="000F4744"/>
    <w:rsid w:val="000F572F"/>
    <w:rsid w:val="001149C8"/>
    <w:rsid w:val="0012287D"/>
    <w:rsid w:val="00130BE9"/>
    <w:rsid w:val="00134B18"/>
    <w:rsid w:val="00134E60"/>
    <w:rsid w:val="0014276C"/>
    <w:rsid w:val="00143FC5"/>
    <w:rsid w:val="00144169"/>
    <w:rsid w:val="00146063"/>
    <w:rsid w:val="00147779"/>
    <w:rsid w:val="001760DE"/>
    <w:rsid w:val="001E118C"/>
    <w:rsid w:val="001F387C"/>
    <w:rsid w:val="001F52A9"/>
    <w:rsid w:val="001F6F5E"/>
    <w:rsid w:val="00221EB3"/>
    <w:rsid w:val="00223620"/>
    <w:rsid w:val="00226EB4"/>
    <w:rsid w:val="00247276"/>
    <w:rsid w:val="0025002F"/>
    <w:rsid w:val="002566A2"/>
    <w:rsid w:val="00266C74"/>
    <w:rsid w:val="00267C11"/>
    <w:rsid w:val="00276A31"/>
    <w:rsid w:val="00280DB9"/>
    <w:rsid w:val="00285C62"/>
    <w:rsid w:val="0029580B"/>
    <w:rsid w:val="002A0451"/>
    <w:rsid w:val="002D0C7F"/>
    <w:rsid w:val="002D695E"/>
    <w:rsid w:val="002E2A2F"/>
    <w:rsid w:val="00301519"/>
    <w:rsid w:val="00336AB8"/>
    <w:rsid w:val="00342A95"/>
    <w:rsid w:val="00390DB9"/>
    <w:rsid w:val="003A16AB"/>
    <w:rsid w:val="003A1DB3"/>
    <w:rsid w:val="003B3C7D"/>
    <w:rsid w:val="003F4C11"/>
    <w:rsid w:val="004075B3"/>
    <w:rsid w:val="004147D3"/>
    <w:rsid w:val="00414D51"/>
    <w:rsid w:val="00422F66"/>
    <w:rsid w:val="00424BD6"/>
    <w:rsid w:val="00425C5B"/>
    <w:rsid w:val="00433F65"/>
    <w:rsid w:val="00437C47"/>
    <w:rsid w:val="0046191F"/>
    <w:rsid w:val="00462CDF"/>
    <w:rsid w:val="00463CC1"/>
    <w:rsid w:val="00463F69"/>
    <w:rsid w:val="004923F4"/>
    <w:rsid w:val="004C1F9B"/>
    <w:rsid w:val="004E095C"/>
    <w:rsid w:val="004E7A88"/>
    <w:rsid w:val="004F147A"/>
    <w:rsid w:val="004F36C5"/>
    <w:rsid w:val="004F743B"/>
    <w:rsid w:val="005078F8"/>
    <w:rsid w:val="0052537C"/>
    <w:rsid w:val="005343DC"/>
    <w:rsid w:val="00547F2A"/>
    <w:rsid w:val="00560AD0"/>
    <w:rsid w:val="00564363"/>
    <w:rsid w:val="00567344"/>
    <w:rsid w:val="005765E6"/>
    <w:rsid w:val="005A1825"/>
    <w:rsid w:val="005A3504"/>
    <w:rsid w:val="005C16BD"/>
    <w:rsid w:val="005D48FD"/>
    <w:rsid w:val="005D7BDE"/>
    <w:rsid w:val="005F596A"/>
    <w:rsid w:val="00606988"/>
    <w:rsid w:val="006132F2"/>
    <w:rsid w:val="00614040"/>
    <w:rsid w:val="00626D71"/>
    <w:rsid w:val="006623C9"/>
    <w:rsid w:val="006625B2"/>
    <w:rsid w:val="00663D73"/>
    <w:rsid w:val="0066568D"/>
    <w:rsid w:val="00680A2C"/>
    <w:rsid w:val="00682ABC"/>
    <w:rsid w:val="006A5F76"/>
    <w:rsid w:val="006B21D6"/>
    <w:rsid w:val="006B377F"/>
    <w:rsid w:val="006B75C4"/>
    <w:rsid w:val="006C07E5"/>
    <w:rsid w:val="006D7262"/>
    <w:rsid w:val="006E026B"/>
    <w:rsid w:val="006E1F9A"/>
    <w:rsid w:val="006F1D95"/>
    <w:rsid w:val="006F28EA"/>
    <w:rsid w:val="007021FE"/>
    <w:rsid w:val="00715A46"/>
    <w:rsid w:val="00723FB8"/>
    <w:rsid w:val="007424C3"/>
    <w:rsid w:val="007431FA"/>
    <w:rsid w:val="0074517B"/>
    <w:rsid w:val="007456F5"/>
    <w:rsid w:val="00750417"/>
    <w:rsid w:val="00751E8E"/>
    <w:rsid w:val="00793580"/>
    <w:rsid w:val="00796621"/>
    <w:rsid w:val="007A4911"/>
    <w:rsid w:val="007B46B1"/>
    <w:rsid w:val="007E7F2D"/>
    <w:rsid w:val="007F0DDF"/>
    <w:rsid w:val="007F1D71"/>
    <w:rsid w:val="008216B7"/>
    <w:rsid w:val="00824E0B"/>
    <w:rsid w:val="008326DA"/>
    <w:rsid w:val="00866D5F"/>
    <w:rsid w:val="00867C9D"/>
    <w:rsid w:val="0087687E"/>
    <w:rsid w:val="0089528F"/>
    <w:rsid w:val="008A7CC9"/>
    <w:rsid w:val="008B22A3"/>
    <w:rsid w:val="008B75E2"/>
    <w:rsid w:val="008C63F3"/>
    <w:rsid w:val="008E5240"/>
    <w:rsid w:val="008E650C"/>
    <w:rsid w:val="0090743B"/>
    <w:rsid w:val="00922E98"/>
    <w:rsid w:val="00954E3D"/>
    <w:rsid w:val="00955BE2"/>
    <w:rsid w:val="00956CCD"/>
    <w:rsid w:val="00957AFD"/>
    <w:rsid w:val="009778FA"/>
    <w:rsid w:val="00980943"/>
    <w:rsid w:val="00992792"/>
    <w:rsid w:val="00995A7F"/>
    <w:rsid w:val="009A2669"/>
    <w:rsid w:val="009D6720"/>
    <w:rsid w:val="00A12BF8"/>
    <w:rsid w:val="00A30B4F"/>
    <w:rsid w:val="00A568FD"/>
    <w:rsid w:val="00A84C7C"/>
    <w:rsid w:val="00A857F8"/>
    <w:rsid w:val="00A8748F"/>
    <w:rsid w:val="00AA1954"/>
    <w:rsid w:val="00AB0FF0"/>
    <w:rsid w:val="00AB1C0D"/>
    <w:rsid w:val="00AC7CBD"/>
    <w:rsid w:val="00AF4A9D"/>
    <w:rsid w:val="00AF5075"/>
    <w:rsid w:val="00B0034C"/>
    <w:rsid w:val="00B06B52"/>
    <w:rsid w:val="00B163CA"/>
    <w:rsid w:val="00B16437"/>
    <w:rsid w:val="00B176DA"/>
    <w:rsid w:val="00B23428"/>
    <w:rsid w:val="00B36D75"/>
    <w:rsid w:val="00B472F0"/>
    <w:rsid w:val="00B7388F"/>
    <w:rsid w:val="00B821CF"/>
    <w:rsid w:val="00BA7274"/>
    <w:rsid w:val="00BD740C"/>
    <w:rsid w:val="00BE6977"/>
    <w:rsid w:val="00C07926"/>
    <w:rsid w:val="00C339B8"/>
    <w:rsid w:val="00C34179"/>
    <w:rsid w:val="00C3463C"/>
    <w:rsid w:val="00C52781"/>
    <w:rsid w:val="00C57789"/>
    <w:rsid w:val="00CA47B8"/>
    <w:rsid w:val="00CB59E3"/>
    <w:rsid w:val="00CD5704"/>
    <w:rsid w:val="00CE1253"/>
    <w:rsid w:val="00CE27E7"/>
    <w:rsid w:val="00CF60A3"/>
    <w:rsid w:val="00D0604B"/>
    <w:rsid w:val="00D17EAB"/>
    <w:rsid w:val="00D303CE"/>
    <w:rsid w:val="00D4266E"/>
    <w:rsid w:val="00D54F05"/>
    <w:rsid w:val="00D62AF5"/>
    <w:rsid w:val="00D77227"/>
    <w:rsid w:val="00D93C77"/>
    <w:rsid w:val="00D961CC"/>
    <w:rsid w:val="00DA5EEE"/>
    <w:rsid w:val="00DE1B89"/>
    <w:rsid w:val="00DF5D26"/>
    <w:rsid w:val="00E003BB"/>
    <w:rsid w:val="00E35FC1"/>
    <w:rsid w:val="00E45048"/>
    <w:rsid w:val="00E51D36"/>
    <w:rsid w:val="00E573F3"/>
    <w:rsid w:val="00E67266"/>
    <w:rsid w:val="00E726E8"/>
    <w:rsid w:val="00E73931"/>
    <w:rsid w:val="00EA2254"/>
    <w:rsid w:val="00EB4128"/>
    <w:rsid w:val="00F20D2B"/>
    <w:rsid w:val="00F22AE6"/>
    <w:rsid w:val="00F45FC1"/>
    <w:rsid w:val="00F70C5F"/>
    <w:rsid w:val="00F7174C"/>
    <w:rsid w:val="00F842BA"/>
    <w:rsid w:val="00F86918"/>
    <w:rsid w:val="00FA12D2"/>
    <w:rsid w:val="00FA5ADB"/>
    <w:rsid w:val="00FB2275"/>
    <w:rsid w:val="00FB7044"/>
    <w:rsid w:val="00FD1E7D"/>
    <w:rsid w:val="00FD750F"/>
    <w:rsid w:val="00FE3B11"/>
    <w:rsid w:val="014651CC"/>
    <w:rsid w:val="039D06A2"/>
    <w:rsid w:val="08AAD588"/>
    <w:rsid w:val="0CDC0965"/>
    <w:rsid w:val="0FAD8F4B"/>
    <w:rsid w:val="142BCA83"/>
    <w:rsid w:val="1AB32268"/>
    <w:rsid w:val="25620834"/>
    <w:rsid w:val="2BC479E9"/>
    <w:rsid w:val="36E0E3FC"/>
    <w:rsid w:val="3A4ABBC8"/>
    <w:rsid w:val="3F3C2B72"/>
    <w:rsid w:val="5B43121C"/>
    <w:rsid w:val="60A7CD0F"/>
    <w:rsid w:val="64E828B3"/>
    <w:rsid w:val="6D2E5C43"/>
    <w:rsid w:val="7727E4B9"/>
    <w:rsid w:val="78FF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DB88931CD2B24783A6F75557389312" ma:contentTypeVersion="9" ma:contentTypeDescription="Create a new document." ma:contentTypeScope="" ma:versionID="3f62a3339313e8625dca3a7edb398cb5">
  <xsd:schema xmlns:xsd="http://www.w3.org/2001/XMLSchema" xmlns:xs="http://www.w3.org/2001/XMLSchema" xmlns:p="http://schemas.microsoft.com/office/2006/metadata/properties" xmlns:ns3="3b2fee51-65bb-4163-b053-fd7188e1a574" targetNamespace="http://schemas.microsoft.com/office/2006/metadata/properties" ma:root="true" ma:fieldsID="fb39d2a7af4d64621c0d8993104efac9" ns3:_="">
    <xsd:import namespace="3b2fee51-65bb-4163-b053-fd7188e1a57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fee51-65bb-4163-b053-fd7188e1a5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4116FD-0E1F-49B3-BE82-B5C4D7CDC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fee51-65bb-4163-b053-fd7188e1a5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0</TotalTime>
  <Pages>8</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NV-Mckinzy, Eric (Northern Virginia)</cp:lastModifiedBy>
  <cp:revision>2</cp:revision>
  <cp:lastPrinted>2021-03-11T13:09:00Z</cp:lastPrinted>
  <dcterms:created xsi:type="dcterms:W3CDTF">2026-07-31T00:44:00Z</dcterms:created>
  <dcterms:modified xsi:type="dcterms:W3CDTF">2026-07-31T00:44:00Z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0x01010062DB88931CD2B24783A6F75557389312</vt:lpwstr>
  </property>
  <property fmtid="{D5CDD505-2E9C-101B-9397-08002B2CF9AE}" pid="3" name="MediaServiceImageTags">
    <vt:lpwstr/>
  </property>
</Properties>
</file>