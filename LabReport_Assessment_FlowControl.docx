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511DC" w14:textId="2E565B03" w:rsidR="0087687E" w:rsidRDefault="005343DC" w:rsidP="0087687E">
      <w:pPr>
        <w:pStyle w:val="Title"/>
      </w:pPr>
      <w:r>
        <w:t>Assessment</w:t>
      </w:r>
      <w:r w:rsidR="005C16BD">
        <w:t xml:space="preserve"> </w:t>
      </w:r>
      <w:r w:rsidR="00954E3D">
        <w:t>–</w:t>
      </w:r>
      <w:r w:rsidR="005C16BD">
        <w:t xml:space="preserve"> </w:t>
      </w:r>
      <w:r w:rsidR="006A0F4D">
        <w:t xml:space="preserve">Flow Control </w:t>
      </w:r>
      <w:r w:rsidR="0087687E">
        <w:t>Lab Report</w:t>
      </w:r>
    </w:p>
    <w:p w14:paraId="1D2AE177" w14:textId="77777777" w:rsidR="0087687E" w:rsidRDefault="0087687E" w:rsidP="0087687E">
      <w:r>
        <w:t>Use this template to document your work as you complete your assignment.</w:t>
      </w:r>
    </w:p>
    <w:p w14:paraId="11186315" w14:textId="77777777" w:rsidR="0087687E" w:rsidRDefault="0087687E" w:rsidP="0087687E">
      <w:pPr>
        <w:pStyle w:val="Heading1"/>
      </w:pPr>
      <w:r>
        <w:t>Your Information</w:t>
      </w:r>
    </w:p>
    <w:p w14:paraId="6F9DCFBA" w14:textId="74623ECC" w:rsidR="0087687E" w:rsidRDefault="0087687E" w:rsidP="0087687E">
      <w:r>
        <w:t xml:space="preserve">Your Name: </w:t>
      </w:r>
      <w:r w:rsidR="00523090">
        <w:t xml:space="preserve">Eric Mckinzy </w:t>
      </w:r>
      <w:r w:rsidR="00523090">
        <w:tab/>
      </w:r>
    </w:p>
    <w:p w14:paraId="14370E21" w14:textId="0BB9EB17" w:rsidR="0087687E" w:rsidRDefault="0087687E" w:rsidP="0087687E">
      <w:r>
        <w:t xml:space="preserve">Assignment Title: </w:t>
      </w:r>
      <w:r w:rsidR="00523090">
        <w:t>Module 3.5</w:t>
      </w:r>
    </w:p>
    <w:p w14:paraId="408A9F0E" w14:textId="6ADE93CA" w:rsidR="6E79DC38" w:rsidRDefault="6E79DC38">
      <w:r>
        <w:t>GitHub Repository:</w:t>
      </w:r>
      <w:r w:rsidR="000D1FFC">
        <w:t xml:space="preserve"> </w:t>
      </w:r>
      <w:hyperlink r:id="rId10" w:history="1">
        <w:r w:rsidR="000D1FFC" w:rsidRPr="00E2769E">
          <w:rPr>
            <w:rStyle w:val="Hyperlink"/>
          </w:rPr>
          <w:t>https://github.com/Erimck0810/SDC-260</w:t>
        </w:r>
      </w:hyperlink>
    </w:p>
    <w:p w14:paraId="784DAC07" w14:textId="3E467414" w:rsidR="005C16BD" w:rsidRDefault="005C16BD" w:rsidP="005C16BD">
      <w:pPr>
        <w:pStyle w:val="Heading1"/>
      </w:pPr>
      <w:r>
        <w:t>Development Summary</w:t>
      </w:r>
    </w:p>
    <w:p w14:paraId="03D5A3C0" w14:textId="5A8E2DF2" w:rsidR="003F329A" w:rsidRPr="003F329A" w:rsidRDefault="003F329A" w:rsidP="003F329A">
      <w:r>
        <w:t xml:space="preserve">Briefly describe what you completed for this assessment. Include </w:t>
      </w:r>
      <w:r w:rsidR="1E2B4899">
        <w:t>a</w:t>
      </w:r>
      <w:r>
        <w:t xml:space="preserve"> summar</w:t>
      </w:r>
      <w:r w:rsidR="6A0694F5">
        <w:t>y of the control structure used to recommend</w:t>
      </w:r>
      <w:r>
        <w:t xml:space="preserve"> trails based on user selections.</w:t>
      </w:r>
    </w:p>
    <w:p w14:paraId="3D1971BB" w14:textId="4BF90384" w:rsidR="002A77BD" w:rsidRDefault="000D1FFC" w:rsidP="49FCD4A3">
      <w:r>
        <w:t xml:space="preserve">I created a website that recommends a specific path to take depending on your circumstances and experience. </w:t>
      </w:r>
      <w:r w:rsidR="00517106">
        <w:t>The main thing used here was conditional statements</w:t>
      </w:r>
      <w:r w:rsidR="00BD08A1">
        <w:t xml:space="preserve">, </w:t>
      </w:r>
      <w:r w:rsidR="003A5B6A">
        <w:t xml:space="preserve">for loops, and an event listener. </w:t>
      </w:r>
      <w:r w:rsidR="004205E3">
        <w:t>The first two to cycle through the statements and continuously</w:t>
      </w:r>
      <w:r w:rsidR="0003217D">
        <w:t xml:space="preserve"> provide results that meet the criteria, and the listener to </w:t>
      </w:r>
      <w:r w:rsidR="00A11C9A">
        <w:t xml:space="preserve">render the form for processing. </w:t>
      </w:r>
    </w:p>
    <w:p w14:paraId="64C7EB33" w14:textId="3425EC57" w:rsidR="49FCD4A3" w:rsidRDefault="49FCD4A3" w:rsidP="49FCD4A3"/>
    <w:p w14:paraId="7722CE2D" w14:textId="58098AD8" w:rsidR="00500FF5" w:rsidRDefault="00B5625D" w:rsidP="00500FF5">
      <w:pPr>
        <w:pStyle w:val="Heading1"/>
      </w:pPr>
      <w:r>
        <w:t>Trail Recommendation Testing</w:t>
      </w:r>
    </w:p>
    <w:p w14:paraId="5F0B01A0" w14:textId="2E0D9B60" w:rsidR="00045BCE" w:rsidRDefault="00500FF5" w:rsidP="00610299">
      <w:pPr>
        <w:rPr>
          <w:iCs/>
        </w:rPr>
      </w:pPr>
      <w:r w:rsidRPr="00500FF5">
        <w:rPr>
          <w:iCs/>
        </w:rPr>
        <w:t>Test each condition and record the result that appeared in the Results area. Mark Pass only after the expected trail appears.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182"/>
        <w:gridCol w:w="2695"/>
        <w:gridCol w:w="2272"/>
        <w:gridCol w:w="1057"/>
      </w:tblGrid>
      <w:tr w:rsidR="00B5625D" w:rsidRPr="00B5625D" w14:paraId="13A253A8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hideMark/>
          </w:tcPr>
          <w:p w14:paraId="1C0E10B1" w14:textId="054B2E19" w:rsidR="00B5625D" w:rsidRPr="00B5625D" w:rsidRDefault="00B5625D" w:rsidP="00B5625D">
            <w:pPr>
              <w:rPr>
                <w:iCs/>
                <w:color w:val="FFFFFF" w:themeColor="background1"/>
              </w:rPr>
            </w:pPr>
            <w:r w:rsidRPr="00B5625D">
              <w:rPr>
                <w:b/>
                <w:bCs/>
                <w:iCs/>
                <w:color w:val="FFFFFF" w:themeColor="background1"/>
              </w:rPr>
              <w:t>Test Case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hideMark/>
          </w:tcPr>
          <w:p w14:paraId="62A31FF2" w14:textId="77777777" w:rsidR="00B5625D" w:rsidRPr="00B5625D" w:rsidRDefault="00B5625D" w:rsidP="00B5625D">
            <w:pPr>
              <w:rPr>
                <w:iCs/>
                <w:color w:val="FFFFFF" w:themeColor="background1"/>
              </w:rPr>
            </w:pPr>
            <w:r w:rsidRPr="00B5625D">
              <w:rPr>
                <w:b/>
                <w:bCs/>
                <w:iCs/>
                <w:color w:val="FFFFFF" w:themeColor="background1"/>
              </w:rPr>
              <w:t>Expected Recommendation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hideMark/>
          </w:tcPr>
          <w:p w14:paraId="270D66B6" w14:textId="77777777" w:rsidR="00B5625D" w:rsidRPr="00B5625D" w:rsidRDefault="00B5625D" w:rsidP="00B5625D">
            <w:pPr>
              <w:rPr>
                <w:iCs/>
                <w:color w:val="FFFFFF" w:themeColor="background1"/>
              </w:rPr>
            </w:pPr>
            <w:r w:rsidRPr="00B5625D">
              <w:rPr>
                <w:b/>
                <w:bCs/>
                <w:iCs/>
                <w:color w:val="FFFFFF" w:themeColor="background1"/>
              </w:rPr>
              <w:t>Actual Result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hideMark/>
          </w:tcPr>
          <w:p w14:paraId="482A238A" w14:textId="77777777" w:rsidR="00B5625D" w:rsidRPr="00B5625D" w:rsidRDefault="00B5625D" w:rsidP="00B5625D">
            <w:pPr>
              <w:rPr>
                <w:iCs/>
                <w:color w:val="FFFFFF" w:themeColor="background1"/>
              </w:rPr>
            </w:pPr>
            <w:r w:rsidRPr="00B5625D">
              <w:rPr>
                <w:b/>
                <w:bCs/>
                <w:iCs/>
                <w:color w:val="FFFFFF" w:themeColor="background1"/>
              </w:rPr>
              <w:t>Pass</w:t>
            </w:r>
          </w:p>
        </w:tc>
      </w:tr>
      <w:tr w:rsidR="00B5625D" w:rsidRPr="00B5625D" w14:paraId="454D3FB4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570046F" w14:textId="77777777" w:rsidR="00B5625D" w:rsidRPr="00B5625D" w:rsidRDefault="00B5625D" w:rsidP="00B5625D">
            <w:pPr>
              <w:rPr>
                <w:iCs/>
              </w:rPr>
            </w:pPr>
            <w:r w:rsidRPr="00B5625D">
              <w:rPr>
                <w:iCs/>
              </w:rPr>
              <w:t>Pets: Yes; Experience: Low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566FD33" w14:textId="77777777" w:rsidR="00B5625D" w:rsidRPr="00B5625D" w:rsidRDefault="00B5625D" w:rsidP="00B5625D">
            <w:pPr>
              <w:rPr>
                <w:iCs/>
              </w:rPr>
            </w:pPr>
            <w:r w:rsidRPr="00B5625D">
              <w:rPr>
                <w:iCs/>
              </w:rPr>
              <w:t>River Walk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B0C766E" w14:textId="35AE2F92" w:rsidR="00B5625D" w:rsidRPr="00B5625D" w:rsidRDefault="006F4739" w:rsidP="00B5625D">
            <w:pPr>
              <w:rPr>
                <w:iCs/>
              </w:rPr>
            </w:pPr>
            <w:r>
              <w:rPr>
                <w:iCs/>
              </w:rPr>
              <w:t>River Walk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82818D3" w14:textId="68D6910A" w:rsidR="00B5625D" w:rsidRPr="00B5625D" w:rsidRDefault="00247F0E" w:rsidP="00B5625D">
            <w:pPr>
              <w:rPr>
                <w:iCs/>
              </w:rPr>
            </w:pPr>
            <w:r>
              <w:rPr>
                <w:iCs/>
              </w:rPr>
              <w:t>Pass</w:t>
            </w:r>
          </w:p>
        </w:tc>
      </w:tr>
      <w:tr w:rsidR="00B5625D" w:rsidRPr="00B5625D" w14:paraId="12296FD0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F91A931" w14:textId="77777777" w:rsidR="00B5625D" w:rsidRPr="00B5625D" w:rsidRDefault="00B5625D" w:rsidP="00B5625D">
            <w:pPr>
              <w:rPr>
                <w:iCs/>
              </w:rPr>
            </w:pPr>
            <w:r w:rsidRPr="00B5625D">
              <w:rPr>
                <w:iCs/>
              </w:rPr>
              <w:t>Pets: Yes; Experience: Medium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2149D9B" w14:textId="77777777" w:rsidR="00B5625D" w:rsidRPr="00B5625D" w:rsidRDefault="00B5625D" w:rsidP="00B5625D">
            <w:pPr>
              <w:rPr>
                <w:iCs/>
              </w:rPr>
            </w:pPr>
            <w:r w:rsidRPr="00B5625D">
              <w:rPr>
                <w:iCs/>
              </w:rPr>
              <w:t>Forest Loop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BEF3738" w14:textId="7EAE5E9B" w:rsidR="00B5625D" w:rsidRPr="00B5625D" w:rsidRDefault="006F4739" w:rsidP="00B5625D">
            <w:pPr>
              <w:rPr>
                <w:iCs/>
              </w:rPr>
            </w:pPr>
            <w:r>
              <w:rPr>
                <w:iCs/>
              </w:rPr>
              <w:t>Forest Loop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3265F79" w14:textId="7CC7B395" w:rsidR="00B5625D" w:rsidRPr="00B5625D" w:rsidRDefault="006F4739" w:rsidP="00B5625D">
            <w:pPr>
              <w:rPr>
                <w:iCs/>
              </w:rPr>
            </w:pPr>
            <w:r>
              <w:rPr>
                <w:iCs/>
              </w:rPr>
              <w:t>Pass</w:t>
            </w:r>
          </w:p>
        </w:tc>
      </w:tr>
      <w:tr w:rsidR="00B5625D" w:rsidRPr="00B5625D" w14:paraId="11A7E294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AB343A5" w14:textId="77777777" w:rsidR="00B5625D" w:rsidRPr="00B5625D" w:rsidRDefault="00B5625D" w:rsidP="00B5625D">
            <w:pPr>
              <w:rPr>
                <w:iCs/>
              </w:rPr>
            </w:pPr>
            <w:r w:rsidRPr="00B5625D">
              <w:rPr>
                <w:iCs/>
              </w:rPr>
              <w:t>Pets: Yes; Experience: High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A36FCEA" w14:textId="77777777" w:rsidR="00B5625D" w:rsidRPr="00B5625D" w:rsidRDefault="00B5625D" w:rsidP="00B5625D">
            <w:pPr>
              <w:rPr>
                <w:iCs/>
              </w:rPr>
            </w:pPr>
            <w:r w:rsidRPr="00B5625D">
              <w:rPr>
                <w:iCs/>
              </w:rPr>
              <w:t>Forest Loop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A916D09" w14:textId="0F123CD8" w:rsidR="00B5625D" w:rsidRPr="00B5625D" w:rsidRDefault="004849A8" w:rsidP="00B5625D">
            <w:pPr>
              <w:rPr>
                <w:iCs/>
              </w:rPr>
            </w:pPr>
            <w:r>
              <w:rPr>
                <w:iCs/>
              </w:rPr>
              <w:t>Forest Loop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810A572" w14:textId="7B99E341" w:rsidR="00B5625D" w:rsidRPr="00B5625D" w:rsidRDefault="004849A8" w:rsidP="00B5625D">
            <w:pPr>
              <w:rPr>
                <w:iCs/>
              </w:rPr>
            </w:pPr>
            <w:r>
              <w:rPr>
                <w:iCs/>
              </w:rPr>
              <w:t>Pass</w:t>
            </w:r>
          </w:p>
        </w:tc>
      </w:tr>
      <w:tr w:rsidR="00B5625D" w:rsidRPr="00B5625D" w14:paraId="30066748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0AC0B46" w14:textId="77777777" w:rsidR="00B5625D" w:rsidRPr="00B5625D" w:rsidRDefault="00B5625D" w:rsidP="00B5625D">
            <w:pPr>
              <w:rPr>
                <w:iCs/>
              </w:rPr>
            </w:pPr>
            <w:r w:rsidRPr="00B5625D">
              <w:rPr>
                <w:iCs/>
              </w:rPr>
              <w:t>Pets: No; Experience: Low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3396F86" w14:textId="77777777" w:rsidR="00B5625D" w:rsidRPr="00B5625D" w:rsidRDefault="00B5625D" w:rsidP="00B5625D">
            <w:pPr>
              <w:rPr>
                <w:iCs/>
              </w:rPr>
            </w:pPr>
            <w:r w:rsidRPr="00B5625D">
              <w:rPr>
                <w:iCs/>
              </w:rPr>
              <w:t>Lake Side Path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D781B28" w14:textId="6C32433D" w:rsidR="00B5625D" w:rsidRPr="00B5625D" w:rsidRDefault="004849A8" w:rsidP="00B5625D">
            <w:pPr>
              <w:rPr>
                <w:iCs/>
              </w:rPr>
            </w:pPr>
            <w:r>
              <w:rPr>
                <w:iCs/>
              </w:rPr>
              <w:t>Lake Side Path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3B69F35" w14:textId="247B82F2" w:rsidR="00B5625D" w:rsidRPr="00B5625D" w:rsidRDefault="004849A8" w:rsidP="00B5625D">
            <w:pPr>
              <w:rPr>
                <w:iCs/>
              </w:rPr>
            </w:pPr>
            <w:r>
              <w:rPr>
                <w:iCs/>
              </w:rPr>
              <w:t>Pass</w:t>
            </w:r>
          </w:p>
        </w:tc>
      </w:tr>
      <w:tr w:rsidR="00B5625D" w:rsidRPr="00B5625D" w14:paraId="52E38C0D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0B50363" w14:textId="77777777" w:rsidR="00B5625D" w:rsidRPr="00B5625D" w:rsidRDefault="00B5625D" w:rsidP="00B5625D">
            <w:pPr>
              <w:rPr>
                <w:iCs/>
              </w:rPr>
            </w:pPr>
            <w:r w:rsidRPr="00B5625D">
              <w:rPr>
                <w:iCs/>
              </w:rPr>
              <w:t>Pets: No; Experience: Medium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B4F925B" w14:textId="77777777" w:rsidR="00B5625D" w:rsidRPr="00B5625D" w:rsidRDefault="00B5625D" w:rsidP="00B5625D">
            <w:pPr>
              <w:rPr>
                <w:iCs/>
              </w:rPr>
            </w:pPr>
            <w:r w:rsidRPr="00B5625D">
              <w:rPr>
                <w:iCs/>
              </w:rPr>
              <w:t>Forest Loop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6AE7909" w14:textId="37CD9F58" w:rsidR="00B5625D" w:rsidRPr="00B5625D" w:rsidRDefault="00523090" w:rsidP="00B5625D">
            <w:pPr>
              <w:rPr>
                <w:iCs/>
              </w:rPr>
            </w:pPr>
            <w:r>
              <w:rPr>
                <w:iCs/>
              </w:rPr>
              <w:t>Forest Loop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E663A9E" w14:textId="432B5AA7" w:rsidR="00B5625D" w:rsidRPr="00B5625D" w:rsidRDefault="00523090" w:rsidP="00B5625D">
            <w:pPr>
              <w:rPr>
                <w:iCs/>
              </w:rPr>
            </w:pPr>
            <w:r>
              <w:rPr>
                <w:iCs/>
              </w:rPr>
              <w:t>Pass</w:t>
            </w:r>
          </w:p>
        </w:tc>
      </w:tr>
      <w:tr w:rsidR="00B5625D" w:rsidRPr="00B5625D" w14:paraId="0B0808D7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E80A197" w14:textId="77777777" w:rsidR="00B5625D" w:rsidRPr="00B5625D" w:rsidRDefault="00B5625D" w:rsidP="00B5625D">
            <w:pPr>
              <w:rPr>
                <w:iCs/>
              </w:rPr>
            </w:pPr>
            <w:r w:rsidRPr="00B5625D">
              <w:rPr>
                <w:iCs/>
              </w:rPr>
              <w:t>Pets: No; Experience: High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7C41A03" w14:textId="77777777" w:rsidR="00B5625D" w:rsidRPr="00B5625D" w:rsidRDefault="00B5625D" w:rsidP="00B5625D">
            <w:pPr>
              <w:rPr>
                <w:iCs/>
              </w:rPr>
            </w:pPr>
            <w:r w:rsidRPr="00B5625D">
              <w:rPr>
                <w:iCs/>
              </w:rPr>
              <w:t>Rock Ridge Trail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926BE2E" w14:textId="0D8E18B3" w:rsidR="00B5625D" w:rsidRPr="00B5625D" w:rsidRDefault="00523090" w:rsidP="00B5625D">
            <w:pPr>
              <w:rPr>
                <w:iCs/>
              </w:rPr>
            </w:pPr>
            <w:r>
              <w:rPr>
                <w:iCs/>
              </w:rPr>
              <w:t xml:space="preserve">Rock Ridge Trail 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E5AC36D" w14:textId="4CBA03EF" w:rsidR="00B5625D" w:rsidRPr="00B5625D" w:rsidRDefault="00523090" w:rsidP="00B5625D">
            <w:pPr>
              <w:rPr>
                <w:iCs/>
              </w:rPr>
            </w:pPr>
            <w:r>
              <w:rPr>
                <w:iCs/>
              </w:rPr>
              <w:t>Pass</w:t>
            </w:r>
          </w:p>
        </w:tc>
      </w:tr>
    </w:tbl>
    <w:p w14:paraId="510A3C4F" w14:textId="77777777" w:rsidR="00B5625D" w:rsidRPr="002A300E" w:rsidRDefault="00B5625D" w:rsidP="00610299">
      <w:pPr>
        <w:rPr>
          <w:iCs/>
        </w:rPr>
      </w:pPr>
    </w:p>
    <w:p w14:paraId="50014CED" w14:textId="77777777" w:rsidR="00F507C5" w:rsidRPr="00730160" w:rsidRDefault="00F507C5" w:rsidP="00F507C5"/>
    <w:p w14:paraId="0401B671" w14:textId="0661E6D3" w:rsidR="2E35F486" w:rsidRDefault="2E35F486" w:rsidP="3D2C8F67">
      <w:pPr>
        <w:pStyle w:val="Heading1"/>
        <w:rPr>
          <w:rFonts w:ascii="Calibri Light" w:eastAsia="Calibri Light" w:hAnsi="Calibri Light" w:cs="Calibri Light"/>
        </w:rPr>
      </w:pPr>
      <w:r w:rsidRPr="3D2C8F67">
        <w:rPr>
          <w:rFonts w:ascii="Calibri Light" w:eastAsia="Calibri Light" w:hAnsi="Calibri Light" w:cs="Calibri Light"/>
        </w:rPr>
        <w:lastRenderedPageBreak/>
        <w:t xml:space="preserve">Code Evidence </w:t>
      </w:r>
    </w:p>
    <w:p w14:paraId="652F23FA" w14:textId="58774645" w:rsidR="2E35F486" w:rsidRDefault="2E35F486" w:rsidP="3D2C8F67">
      <w:r w:rsidRPr="3D2C8F67">
        <w:rPr>
          <w:rFonts w:eastAsia="Calibri" w:cs="Calibri"/>
          <w:color w:val="000000" w:themeColor="text1"/>
        </w:rPr>
        <w:t>Insert screenshots that show the completed code for this assignment. Make sure your screenshots are legible and contain the computer system date and time.</w:t>
      </w:r>
    </w:p>
    <w:p w14:paraId="5CF1027A" w14:textId="4165B141" w:rsidR="00F507C5" w:rsidRDefault="00F507C5" w:rsidP="00F507C5">
      <w:pPr>
        <w:pStyle w:val="Heading2"/>
        <w:rPr>
          <w:bCs/>
        </w:rPr>
      </w:pPr>
      <w:r>
        <w:t>Screenshot 1: HTML Code</w:t>
      </w:r>
    </w:p>
    <w:p w14:paraId="6D6C40FF" w14:textId="35D32FE4" w:rsidR="00DA2128" w:rsidRPr="00DA2128" w:rsidRDefault="2F106F2F" w:rsidP="1AF0DB1B">
      <w:r w:rsidRPr="3D2C8F67">
        <w:rPr>
          <w:rFonts w:eastAsia="Calibri" w:cs="Calibri"/>
          <w:color w:val="000000" w:themeColor="text1"/>
        </w:rPr>
        <w:t>Paste your screenshot below this line</w:t>
      </w:r>
      <w:r w:rsidR="55A34D55">
        <w:t>:</w:t>
      </w:r>
    </w:p>
    <w:p w14:paraId="7CFA21D8" w14:textId="492754B1" w:rsidR="00F507C5" w:rsidRDefault="00A11C9A" w:rsidP="00F507C5">
      <w:r>
        <w:rPr>
          <w:noProof/>
        </w:rPr>
        <w:drawing>
          <wp:inline distT="0" distB="0" distL="0" distR="0" wp14:anchorId="04E8DBC0" wp14:editId="7443193B">
            <wp:extent cx="5848350" cy="5553075"/>
            <wp:effectExtent l="0" t="0" r="0" b="9525"/>
            <wp:docPr id="71792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555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15468" w14:textId="77777777" w:rsidR="00F507C5" w:rsidRDefault="00F507C5" w:rsidP="00F507C5"/>
    <w:p w14:paraId="293EB9AC" w14:textId="334C03EE" w:rsidR="00A11C9A" w:rsidRPr="00FA12D2" w:rsidRDefault="00A11C9A" w:rsidP="00F507C5"/>
    <w:p w14:paraId="1F3FD3DA" w14:textId="1726AA73" w:rsidR="00F507C5" w:rsidRDefault="00F507C5" w:rsidP="00F507C5">
      <w:pPr>
        <w:pStyle w:val="Heading2"/>
      </w:pPr>
      <w:r>
        <w:lastRenderedPageBreak/>
        <w:t xml:space="preserve">Screenshot 2 </w:t>
      </w:r>
      <w:r w:rsidR="00DA2128">
        <w:t>–</w:t>
      </w:r>
      <w:r>
        <w:t xml:space="preserve"> </w:t>
      </w:r>
      <w:r w:rsidR="00DA2128">
        <w:t>JavaScript Code</w:t>
      </w:r>
    </w:p>
    <w:p w14:paraId="4B3ED0B6" w14:textId="1BBEE168" w:rsidR="00F507C5" w:rsidRDefault="01E1B57E" w:rsidP="1AF0DB1B">
      <w:r w:rsidRPr="3D2C8F67">
        <w:rPr>
          <w:rFonts w:eastAsia="Calibri" w:cs="Calibri"/>
          <w:color w:val="000000" w:themeColor="text1"/>
        </w:rPr>
        <w:t>Paste your screenshot below this line</w:t>
      </w:r>
      <w:r>
        <w:t>:</w:t>
      </w:r>
    </w:p>
    <w:p w14:paraId="4FE8D612" w14:textId="3EC26358" w:rsidR="00F507C5" w:rsidRDefault="00A11C9A" w:rsidP="1AF0DB1B">
      <w:pPr>
        <w:rPr>
          <w:i/>
          <w:iCs/>
        </w:rPr>
      </w:pPr>
      <w:r>
        <w:rPr>
          <w:noProof/>
        </w:rPr>
        <w:drawing>
          <wp:inline distT="0" distB="0" distL="0" distR="0" wp14:anchorId="426A017B" wp14:editId="77C7B5B4">
            <wp:extent cx="5848350" cy="5610225"/>
            <wp:effectExtent l="0" t="0" r="0" b="9525"/>
            <wp:docPr id="5065856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561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95FCF" w14:textId="77777777" w:rsidR="00F507C5" w:rsidRDefault="00F507C5" w:rsidP="00F507C5">
      <w:pPr>
        <w:rPr>
          <w:i/>
        </w:rPr>
      </w:pPr>
    </w:p>
    <w:p w14:paraId="6F2CC99E" w14:textId="77777777" w:rsidR="00A11C9A" w:rsidRDefault="00A11C9A" w:rsidP="00F507C5">
      <w:pPr>
        <w:rPr>
          <w:i/>
        </w:rPr>
      </w:pPr>
    </w:p>
    <w:p w14:paraId="35EDE6BB" w14:textId="77777777" w:rsidR="00A11C9A" w:rsidRDefault="00A11C9A" w:rsidP="00F507C5">
      <w:pPr>
        <w:rPr>
          <w:i/>
        </w:rPr>
      </w:pPr>
    </w:p>
    <w:p w14:paraId="1EBDB637" w14:textId="77777777" w:rsidR="00A11C9A" w:rsidRDefault="00A11C9A" w:rsidP="00F507C5">
      <w:pPr>
        <w:rPr>
          <w:i/>
        </w:rPr>
      </w:pPr>
    </w:p>
    <w:p w14:paraId="0DA61815" w14:textId="49AE1E2F" w:rsidR="00A11C9A" w:rsidRDefault="00A11C9A" w:rsidP="00F507C5">
      <w:pPr>
        <w:rPr>
          <w:i/>
        </w:rPr>
      </w:pPr>
    </w:p>
    <w:p w14:paraId="0F8D57ED" w14:textId="50AC44AA" w:rsidR="00F507C5" w:rsidRDefault="00F507C5" w:rsidP="00F507C5">
      <w:pPr>
        <w:pStyle w:val="Heading2"/>
      </w:pPr>
      <w:r>
        <w:lastRenderedPageBreak/>
        <w:t xml:space="preserve">Screenshot 3 </w:t>
      </w:r>
      <w:r w:rsidR="004A6BFD">
        <w:t>–</w:t>
      </w:r>
      <w:r>
        <w:t xml:space="preserve"> </w:t>
      </w:r>
      <w:r w:rsidR="00DA2128">
        <w:t>Rendered Webpage</w:t>
      </w:r>
    </w:p>
    <w:p w14:paraId="67F03340" w14:textId="38D32EEB" w:rsidR="00FC2750" w:rsidRPr="00AF14FE" w:rsidRDefault="108D3DE4" w:rsidP="1AF0DB1B">
      <w:r w:rsidRPr="3D2C8F67">
        <w:rPr>
          <w:rFonts w:eastAsia="Calibri" w:cs="Calibri"/>
          <w:color w:val="000000" w:themeColor="text1"/>
        </w:rPr>
        <w:t>Paste your screenshot below this line</w:t>
      </w:r>
      <w:r>
        <w:t>:</w:t>
      </w:r>
    </w:p>
    <w:p w14:paraId="7BADDBDF" w14:textId="71776C5C" w:rsidR="00FC2750" w:rsidRPr="00AF14FE" w:rsidRDefault="00EA6551" w:rsidP="49FCD4A3">
      <w:r>
        <w:rPr>
          <w:i/>
          <w:noProof/>
        </w:rPr>
        <w:drawing>
          <wp:inline distT="0" distB="0" distL="0" distR="0" wp14:anchorId="0D84F72B" wp14:editId="410AD5E8">
            <wp:extent cx="5848350" cy="4057650"/>
            <wp:effectExtent l="0" t="0" r="0" b="0"/>
            <wp:docPr id="9768112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6A292" w14:textId="01F28079" w:rsidR="3D2C8F67" w:rsidRDefault="3D2C8F67"/>
    <w:p w14:paraId="2D1BA17B" w14:textId="4C1326E2" w:rsidR="51F559B1" w:rsidRDefault="51F559B1" w:rsidP="1AF0DB1B">
      <w:pPr>
        <w:pStyle w:val="Heading1"/>
      </w:pPr>
      <w:r>
        <w:t>Reflection</w:t>
      </w:r>
    </w:p>
    <w:p w14:paraId="2ABE8934" w14:textId="77777777" w:rsidR="51F559B1" w:rsidRDefault="51F559B1" w:rsidP="1AF0DB1B">
      <w:pPr>
        <w:pStyle w:val="ListParagraph"/>
        <w:numPr>
          <w:ilvl w:val="0"/>
          <w:numId w:val="32"/>
        </w:numPr>
      </w:pPr>
      <w:r>
        <w:t>How did your loop display the trail cards on the page?</w:t>
      </w:r>
    </w:p>
    <w:p w14:paraId="0F6E8DBD" w14:textId="2ECF3AB1" w:rsidR="1AF0DB1B" w:rsidRDefault="00254EC5">
      <w:r>
        <w:t xml:space="preserve">When the information is put into the </w:t>
      </w:r>
      <w:r w:rsidR="00991AF2">
        <w:t>inquiry at the botto</w:t>
      </w:r>
      <w:r w:rsidR="00BC27EF">
        <w:t xml:space="preserve">m, the information is iterated through the trails </w:t>
      </w:r>
      <w:r w:rsidR="00A862F2">
        <w:t>array and</w:t>
      </w:r>
      <w:r w:rsidR="00E646DC">
        <w:t xml:space="preserve"> then put into a template </w:t>
      </w:r>
      <w:r w:rsidR="0062295B">
        <w:t>literal string</w:t>
      </w:r>
      <w:r w:rsidR="00A862F2">
        <w:t xml:space="preserve"> that matches the card structure. </w:t>
      </w:r>
    </w:p>
    <w:p w14:paraId="5A002EB1" w14:textId="77777777" w:rsidR="51F559B1" w:rsidRDefault="51F559B1" w:rsidP="1AF0DB1B">
      <w:pPr>
        <w:pStyle w:val="ListParagraph"/>
        <w:numPr>
          <w:ilvl w:val="0"/>
          <w:numId w:val="32"/>
        </w:numPr>
      </w:pPr>
      <w:r>
        <w:t>Which conditional statement was the most important for the trail recommendation tool, and why?</w:t>
      </w:r>
    </w:p>
    <w:p w14:paraId="7BA7C7E7" w14:textId="7652D05D" w:rsidR="1AF0DB1B" w:rsidRDefault="00532108" w:rsidP="1AF0DB1B">
      <w:r>
        <w:t xml:space="preserve">The </w:t>
      </w:r>
      <w:r w:rsidR="00BF2A22">
        <w:t xml:space="preserve">if statement was the most important because it evaluated the inputs, </w:t>
      </w:r>
      <w:r w:rsidR="00362144">
        <w:t xml:space="preserve">which directly determined the </w:t>
      </w:r>
      <w:r w:rsidR="009D735F">
        <w:t xml:space="preserve">path of execution. </w:t>
      </w:r>
    </w:p>
    <w:p w14:paraId="0906BD3D" w14:textId="77777777" w:rsidR="51F559B1" w:rsidRDefault="51F559B1" w:rsidP="1AF0DB1B">
      <w:pPr>
        <w:pStyle w:val="ListParagraph"/>
        <w:numPr>
          <w:ilvl w:val="0"/>
          <w:numId w:val="32"/>
        </w:numPr>
      </w:pPr>
      <w:r>
        <w:t>Describe one issue you encountered or one part of the code you checked carefully.</w:t>
      </w:r>
    </w:p>
    <w:p w14:paraId="31C24239" w14:textId="23B2339B" w:rsidR="1AF0DB1B" w:rsidRDefault="009D735F">
      <w:r>
        <w:t>I</w:t>
      </w:r>
      <w:r w:rsidR="00C46377">
        <w:t>’ve had issues with the if statements in the path so I was careful while putting them together</w:t>
      </w:r>
      <w:r w:rsidR="003C4606">
        <w:t xml:space="preserve">, and tried to make them as clean as possible. </w:t>
      </w:r>
    </w:p>
    <w:p w14:paraId="1435675D" w14:textId="7F3F4CFE" w:rsidR="1AF0DB1B" w:rsidRDefault="1AF0DB1B"/>
    <w:sectPr w:rsidR="1AF0DB1B" w:rsidSect="00651FB3">
      <w:headerReference w:type="default" r:id="rId14"/>
      <w:footerReference w:type="default" r:id="rId15"/>
      <w:pgSz w:w="12240" w:h="15840" w:code="1"/>
      <w:pgMar w:top="1440" w:right="1440" w:bottom="1440" w:left="1440" w:header="1440" w:footer="1440" w:gutter="14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042B0" w14:textId="77777777" w:rsidR="0051316D" w:rsidRDefault="0051316D" w:rsidP="00560AD0">
      <w:pPr>
        <w:spacing w:before="0" w:after="0"/>
      </w:pPr>
      <w:r>
        <w:separator/>
      </w:r>
    </w:p>
  </w:endnote>
  <w:endnote w:type="continuationSeparator" w:id="0">
    <w:p w14:paraId="3248A309" w14:textId="77777777" w:rsidR="0051316D" w:rsidRDefault="0051316D" w:rsidP="00560AD0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31095802"/>
      <w:docPartObj>
        <w:docPartGallery w:val="Page Numbers (Bottom of Page)"/>
        <w:docPartUnique/>
      </w:docPartObj>
    </w:sdtPr>
    <w:sdtEndPr>
      <w:rPr>
        <w:color w:val="595959" w:themeColor="text1" w:themeTint="A6"/>
        <w:spacing w:val="60"/>
      </w:rPr>
    </w:sdtEndPr>
    <w:sdtContent>
      <w:p w14:paraId="1D520D55" w14:textId="77777777" w:rsidR="00CE1253" w:rsidRDefault="00CE1253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 w:rsidRPr="00023E86">
          <w:rPr>
            <w:color w:val="595959" w:themeColor="text1" w:themeTint="A6"/>
            <w:spacing w:val="60"/>
          </w:rPr>
          <w:t>Page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889C5" w14:textId="77777777" w:rsidR="0051316D" w:rsidRDefault="0051316D" w:rsidP="00560AD0">
      <w:pPr>
        <w:spacing w:before="0" w:after="0"/>
      </w:pPr>
      <w:r>
        <w:separator/>
      </w:r>
    </w:p>
  </w:footnote>
  <w:footnote w:type="continuationSeparator" w:id="0">
    <w:p w14:paraId="6AF8065F" w14:textId="77777777" w:rsidR="0051316D" w:rsidRDefault="0051316D" w:rsidP="00560AD0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26FF9" w14:textId="77777777" w:rsidR="00560AD0" w:rsidRDefault="00560AD0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F41E99D" wp14:editId="2365D462">
          <wp:simplePos x="0" y="0"/>
          <wp:positionH relativeFrom="column">
            <wp:posOffset>-457200</wp:posOffset>
          </wp:positionH>
          <wp:positionV relativeFrom="paragraph">
            <wp:posOffset>-521335</wp:posOffset>
          </wp:positionV>
          <wp:extent cx="2551176" cy="521208"/>
          <wp:effectExtent l="0" t="0" r="1905" b="0"/>
          <wp:wrapSquare wrapText="bothSides"/>
          <wp:docPr id="127842444" name="Picture 1" descr="Logo of ECPI University featuring lowercase blue letters &quot;ecpi&quot; followed by uppercase blue letters &quot;UNIVERSITY,&quot; both enclosed within two horizontal blue lines above and below the text. Design uses a clean, modern sans-serif font with consistent blue color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842444" name="Picture 1" descr="Logo of ECPI University featuring lowercase blue letters &quot;ecpi&quot; followed by uppercase blue letters &quot;UNIVERSITY,&quot; both enclosed within two horizontal blue lines above and below the text. Design uses a clean, modern sans-serif font with consistent blue color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51176" cy="5212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3937"/>
    <w:multiLevelType w:val="multilevel"/>
    <w:tmpl w:val="7AF8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506EF"/>
    <w:multiLevelType w:val="multilevel"/>
    <w:tmpl w:val="6ACEC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4731E"/>
    <w:multiLevelType w:val="hybridMultilevel"/>
    <w:tmpl w:val="0D582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B4F9B"/>
    <w:multiLevelType w:val="hybridMultilevel"/>
    <w:tmpl w:val="0DD038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057073"/>
    <w:multiLevelType w:val="hybridMultilevel"/>
    <w:tmpl w:val="57BC5B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677FF3"/>
    <w:multiLevelType w:val="multilevel"/>
    <w:tmpl w:val="9D706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A91C3A"/>
    <w:multiLevelType w:val="hybridMultilevel"/>
    <w:tmpl w:val="AA283A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9128DF"/>
    <w:multiLevelType w:val="multilevel"/>
    <w:tmpl w:val="1B32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6311CA"/>
    <w:multiLevelType w:val="hybridMultilevel"/>
    <w:tmpl w:val="F24E4B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993607"/>
    <w:multiLevelType w:val="hybridMultilevel"/>
    <w:tmpl w:val="35B83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987065"/>
    <w:multiLevelType w:val="multilevel"/>
    <w:tmpl w:val="82AC6A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i w:val="0"/>
        <w:i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349F0395"/>
    <w:multiLevelType w:val="hybridMultilevel"/>
    <w:tmpl w:val="17E29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D96627"/>
    <w:multiLevelType w:val="multilevel"/>
    <w:tmpl w:val="7CA2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A40619E"/>
    <w:multiLevelType w:val="hybridMultilevel"/>
    <w:tmpl w:val="57E68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C87A75"/>
    <w:multiLevelType w:val="hybridMultilevel"/>
    <w:tmpl w:val="FA2854D8"/>
    <w:lvl w:ilvl="0" w:tplc="0B563C3A">
      <w:start w:val="1"/>
      <w:numFmt w:val="decimal"/>
      <w:lvlText w:val="%1."/>
      <w:lvlJc w:val="left"/>
      <w:pPr>
        <w:ind w:left="720" w:hanging="360"/>
      </w:pPr>
      <w:rPr>
        <w:rFonts w:ascii="Helvetica Neue" w:hAnsi="Helvetica Neue" w:hint="default"/>
        <w:color w:val="2D3748"/>
        <w:sz w:val="2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735584"/>
    <w:multiLevelType w:val="hybridMultilevel"/>
    <w:tmpl w:val="2E2E2B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390B8E"/>
    <w:multiLevelType w:val="hybridMultilevel"/>
    <w:tmpl w:val="36223F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9E776E"/>
    <w:multiLevelType w:val="hybridMultilevel"/>
    <w:tmpl w:val="3104BC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DD819BA"/>
    <w:multiLevelType w:val="hybridMultilevel"/>
    <w:tmpl w:val="47A4D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491882"/>
    <w:multiLevelType w:val="hybridMultilevel"/>
    <w:tmpl w:val="EABA7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42283B"/>
    <w:multiLevelType w:val="multilevel"/>
    <w:tmpl w:val="DB2EF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2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1673AD"/>
    <w:multiLevelType w:val="multilevel"/>
    <w:tmpl w:val="E792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3753E0"/>
    <w:multiLevelType w:val="multilevel"/>
    <w:tmpl w:val="1B32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4024AE"/>
    <w:multiLevelType w:val="hybridMultilevel"/>
    <w:tmpl w:val="AD762F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256952"/>
    <w:multiLevelType w:val="multilevel"/>
    <w:tmpl w:val="FDA0950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6630BA"/>
    <w:multiLevelType w:val="multilevel"/>
    <w:tmpl w:val="1B32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D37515"/>
    <w:multiLevelType w:val="hybridMultilevel"/>
    <w:tmpl w:val="3408A7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62121D"/>
    <w:multiLevelType w:val="hybridMultilevel"/>
    <w:tmpl w:val="0DEA3B4A"/>
    <w:lvl w:ilvl="0" w:tplc="E1E80B6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9F6912"/>
    <w:multiLevelType w:val="multilevel"/>
    <w:tmpl w:val="6734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67086">
    <w:abstractNumId w:val="3"/>
  </w:num>
  <w:num w:numId="2" w16cid:durableId="1257177368">
    <w:abstractNumId w:val="14"/>
  </w:num>
  <w:num w:numId="3" w16cid:durableId="994574646">
    <w:abstractNumId w:val="8"/>
  </w:num>
  <w:num w:numId="4" w16cid:durableId="1986231101">
    <w:abstractNumId w:val="15"/>
  </w:num>
  <w:num w:numId="5" w16cid:durableId="682174521">
    <w:abstractNumId w:val="12"/>
  </w:num>
  <w:num w:numId="6" w16cid:durableId="320744112">
    <w:abstractNumId w:val="27"/>
  </w:num>
  <w:num w:numId="7" w16cid:durableId="996038126">
    <w:abstractNumId w:val="18"/>
  </w:num>
  <w:num w:numId="8" w16cid:durableId="74742967">
    <w:abstractNumId w:val="19"/>
  </w:num>
  <w:num w:numId="9" w16cid:durableId="62219970">
    <w:abstractNumId w:val="17"/>
  </w:num>
  <w:num w:numId="10" w16cid:durableId="1054281362">
    <w:abstractNumId w:val="13"/>
  </w:num>
  <w:num w:numId="11" w16cid:durableId="1917477807">
    <w:abstractNumId w:val="28"/>
  </w:num>
  <w:num w:numId="12" w16cid:durableId="966860696">
    <w:abstractNumId w:val="21"/>
  </w:num>
  <w:num w:numId="13" w16cid:durableId="2016878718">
    <w:abstractNumId w:val="11"/>
  </w:num>
  <w:num w:numId="14" w16cid:durableId="1157648801">
    <w:abstractNumId w:val="16"/>
  </w:num>
  <w:num w:numId="15" w16cid:durableId="28069069">
    <w:abstractNumId w:val="25"/>
  </w:num>
  <w:num w:numId="16" w16cid:durableId="102113482">
    <w:abstractNumId w:val="1"/>
  </w:num>
  <w:num w:numId="17" w16cid:durableId="1868058831">
    <w:abstractNumId w:val="22"/>
  </w:num>
  <w:num w:numId="18" w16cid:durableId="55517872">
    <w:abstractNumId w:val="5"/>
  </w:num>
  <w:num w:numId="19" w16cid:durableId="738746169">
    <w:abstractNumId w:val="7"/>
  </w:num>
  <w:num w:numId="20" w16cid:durableId="1539049765">
    <w:abstractNumId w:val="10"/>
  </w:num>
  <w:num w:numId="21" w16cid:durableId="1786267318">
    <w:abstractNumId w:val="24"/>
  </w:num>
  <w:num w:numId="22" w16cid:durableId="2128498606">
    <w:abstractNumId w:val="0"/>
  </w:num>
  <w:num w:numId="23" w16cid:durableId="507064661">
    <w:abstractNumId w:val="20"/>
  </w:num>
  <w:num w:numId="24" w16cid:durableId="723408353">
    <w:abstractNumId w:val="2"/>
  </w:num>
  <w:num w:numId="25" w16cid:durableId="1171918006">
    <w:abstractNumId w:val="13"/>
  </w:num>
  <w:num w:numId="26" w16cid:durableId="82319981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809905185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586771049">
    <w:abstractNumId w:val="9"/>
  </w:num>
  <w:num w:numId="29" w16cid:durableId="824203918">
    <w:abstractNumId w:val="6"/>
  </w:num>
  <w:num w:numId="30" w16cid:durableId="1637444208">
    <w:abstractNumId w:val="26"/>
  </w:num>
  <w:num w:numId="31" w16cid:durableId="615218059">
    <w:abstractNumId w:val="23"/>
  </w:num>
  <w:num w:numId="32" w16cid:durableId="21211404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IzNDExM7MwMDcxM7ZU0lEKTi0uzszPAykwrwUAH4EY4SwAAAA="/>
  </w:docVars>
  <w:rsids>
    <w:rsidRoot w:val="005C16BD"/>
    <w:rsid w:val="00000AB2"/>
    <w:rsid w:val="00023E86"/>
    <w:rsid w:val="00024777"/>
    <w:rsid w:val="000304EA"/>
    <w:rsid w:val="0003217D"/>
    <w:rsid w:val="00032674"/>
    <w:rsid w:val="00045BCE"/>
    <w:rsid w:val="00047377"/>
    <w:rsid w:val="000A72B5"/>
    <w:rsid w:val="000B5EB8"/>
    <w:rsid w:val="000D1FFC"/>
    <w:rsid w:val="000D75EC"/>
    <w:rsid w:val="000F572F"/>
    <w:rsid w:val="001149C8"/>
    <w:rsid w:val="0012287D"/>
    <w:rsid w:val="00123F0E"/>
    <w:rsid w:val="00130BE9"/>
    <w:rsid w:val="00134B18"/>
    <w:rsid w:val="00134E60"/>
    <w:rsid w:val="0014276C"/>
    <w:rsid w:val="00146063"/>
    <w:rsid w:val="00147779"/>
    <w:rsid w:val="001760DE"/>
    <w:rsid w:val="001E118C"/>
    <w:rsid w:val="001F387C"/>
    <w:rsid w:val="001F52A9"/>
    <w:rsid w:val="00221EB3"/>
    <w:rsid w:val="00223620"/>
    <w:rsid w:val="00226EB4"/>
    <w:rsid w:val="00227EA7"/>
    <w:rsid w:val="00247276"/>
    <w:rsid w:val="00247F0E"/>
    <w:rsid w:val="0025002F"/>
    <w:rsid w:val="00254EC5"/>
    <w:rsid w:val="002566A2"/>
    <w:rsid w:val="00266C74"/>
    <w:rsid w:val="00276A31"/>
    <w:rsid w:val="00280DB9"/>
    <w:rsid w:val="00285C62"/>
    <w:rsid w:val="00286B3C"/>
    <w:rsid w:val="0029580B"/>
    <w:rsid w:val="002A0451"/>
    <w:rsid w:val="002A300E"/>
    <w:rsid w:val="002A77BD"/>
    <w:rsid w:val="002B603D"/>
    <w:rsid w:val="002D695E"/>
    <w:rsid w:val="002E2A2F"/>
    <w:rsid w:val="00336AB8"/>
    <w:rsid w:val="00342A95"/>
    <w:rsid w:val="00362144"/>
    <w:rsid w:val="00371DCA"/>
    <w:rsid w:val="00390DB9"/>
    <w:rsid w:val="003A1DB3"/>
    <w:rsid w:val="003A5B6A"/>
    <w:rsid w:val="003B3C7D"/>
    <w:rsid w:val="003C4606"/>
    <w:rsid w:val="003D1BA7"/>
    <w:rsid w:val="003E356D"/>
    <w:rsid w:val="003F329A"/>
    <w:rsid w:val="003F4C11"/>
    <w:rsid w:val="004075B3"/>
    <w:rsid w:val="004147D3"/>
    <w:rsid w:val="00414D51"/>
    <w:rsid w:val="004205E3"/>
    <w:rsid w:val="00422F66"/>
    <w:rsid w:val="00424BD6"/>
    <w:rsid w:val="00425C5B"/>
    <w:rsid w:val="00433F65"/>
    <w:rsid w:val="00437C47"/>
    <w:rsid w:val="0046191F"/>
    <w:rsid w:val="00462CDF"/>
    <w:rsid w:val="00463F69"/>
    <w:rsid w:val="004849A8"/>
    <w:rsid w:val="004923F4"/>
    <w:rsid w:val="004A6BFD"/>
    <w:rsid w:val="004E095C"/>
    <w:rsid w:val="004E5DE1"/>
    <w:rsid w:val="004E7A88"/>
    <w:rsid w:val="004F36C5"/>
    <w:rsid w:val="004F743B"/>
    <w:rsid w:val="00500FF5"/>
    <w:rsid w:val="0051316D"/>
    <w:rsid w:val="00515FE0"/>
    <w:rsid w:val="00517106"/>
    <w:rsid w:val="00523090"/>
    <w:rsid w:val="00532108"/>
    <w:rsid w:val="005343DC"/>
    <w:rsid w:val="00547F2A"/>
    <w:rsid w:val="00560AD0"/>
    <w:rsid w:val="00564363"/>
    <w:rsid w:val="005765E6"/>
    <w:rsid w:val="00577A17"/>
    <w:rsid w:val="005A1825"/>
    <w:rsid w:val="005A3504"/>
    <w:rsid w:val="005C16BD"/>
    <w:rsid w:val="005D7BDE"/>
    <w:rsid w:val="00606988"/>
    <w:rsid w:val="00610299"/>
    <w:rsid w:val="006132F2"/>
    <w:rsid w:val="00614040"/>
    <w:rsid w:val="0062295B"/>
    <w:rsid w:val="00626D71"/>
    <w:rsid w:val="006558C1"/>
    <w:rsid w:val="006623C9"/>
    <w:rsid w:val="00663D73"/>
    <w:rsid w:val="0066568D"/>
    <w:rsid w:val="00680A2C"/>
    <w:rsid w:val="00682ABC"/>
    <w:rsid w:val="006A0F4D"/>
    <w:rsid w:val="006A5F76"/>
    <w:rsid w:val="006B21D6"/>
    <w:rsid w:val="006B377F"/>
    <w:rsid w:val="006B75C4"/>
    <w:rsid w:val="006C07E5"/>
    <w:rsid w:val="006D7262"/>
    <w:rsid w:val="006F28EA"/>
    <w:rsid w:val="006F4739"/>
    <w:rsid w:val="007021FE"/>
    <w:rsid w:val="00715A46"/>
    <w:rsid w:val="00730160"/>
    <w:rsid w:val="00730EA3"/>
    <w:rsid w:val="007424C3"/>
    <w:rsid w:val="007431FA"/>
    <w:rsid w:val="0074517B"/>
    <w:rsid w:val="00750417"/>
    <w:rsid w:val="00755277"/>
    <w:rsid w:val="00792968"/>
    <w:rsid w:val="00793580"/>
    <w:rsid w:val="007A4911"/>
    <w:rsid w:val="007B46B1"/>
    <w:rsid w:val="007E7F2D"/>
    <w:rsid w:val="007F0DDF"/>
    <w:rsid w:val="007F1D71"/>
    <w:rsid w:val="008216B7"/>
    <w:rsid w:val="00824E0B"/>
    <w:rsid w:val="00861CA6"/>
    <w:rsid w:val="00866D5F"/>
    <w:rsid w:val="00867C9D"/>
    <w:rsid w:val="0087687E"/>
    <w:rsid w:val="008A7CC9"/>
    <w:rsid w:val="008B0641"/>
    <w:rsid w:val="008B22A3"/>
    <w:rsid w:val="008B75E2"/>
    <w:rsid w:val="008C63F3"/>
    <w:rsid w:val="008D5848"/>
    <w:rsid w:val="008E5240"/>
    <w:rsid w:val="0090743B"/>
    <w:rsid w:val="00912CB2"/>
    <w:rsid w:val="00920231"/>
    <w:rsid w:val="00922E98"/>
    <w:rsid w:val="009324F9"/>
    <w:rsid w:val="00950951"/>
    <w:rsid w:val="00954E3D"/>
    <w:rsid w:val="00956CCD"/>
    <w:rsid w:val="00957AFD"/>
    <w:rsid w:val="009647B7"/>
    <w:rsid w:val="00971EDF"/>
    <w:rsid w:val="009778FA"/>
    <w:rsid w:val="00980943"/>
    <w:rsid w:val="00991AF2"/>
    <w:rsid w:val="00992792"/>
    <w:rsid w:val="00995A7F"/>
    <w:rsid w:val="009A7B62"/>
    <w:rsid w:val="009D735F"/>
    <w:rsid w:val="009E6239"/>
    <w:rsid w:val="009F02EB"/>
    <w:rsid w:val="00A11C9A"/>
    <w:rsid w:val="00A12BF8"/>
    <w:rsid w:val="00A20E48"/>
    <w:rsid w:val="00A30B4F"/>
    <w:rsid w:val="00A42B46"/>
    <w:rsid w:val="00A70E40"/>
    <w:rsid w:val="00A84C7C"/>
    <w:rsid w:val="00A857F8"/>
    <w:rsid w:val="00A862F2"/>
    <w:rsid w:val="00A8748F"/>
    <w:rsid w:val="00AA1954"/>
    <w:rsid w:val="00AB0FF0"/>
    <w:rsid w:val="00AB1C0D"/>
    <w:rsid w:val="00AD3303"/>
    <w:rsid w:val="00AF14FE"/>
    <w:rsid w:val="00AF5075"/>
    <w:rsid w:val="00B0034C"/>
    <w:rsid w:val="00B06B52"/>
    <w:rsid w:val="00B16437"/>
    <w:rsid w:val="00B176DA"/>
    <w:rsid w:val="00B23428"/>
    <w:rsid w:val="00B332C1"/>
    <w:rsid w:val="00B36D75"/>
    <w:rsid w:val="00B4394C"/>
    <w:rsid w:val="00B5625D"/>
    <w:rsid w:val="00B7388F"/>
    <w:rsid w:val="00B821CF"/>
    <w:rsid w:val="00B92847"/>
    <w:rsid w:val="00BA7274"/>
    <w:rsid w:val="00BC27EF"/>
    <w:rsid w:val="00BD08A1"/>
    <w:rsid w:val="00BD740C"/>
    <w:rsid w:val="00BF2A22"/>
    <w:rsid w:val="00C07926"/>
    <w:rsid w:val="00C158BC"/>
    <w:rsid w:val="00C256F7"/>
    <w:rsid w:val="00C339B8"/>
    <w:rsid w:val="00C34179"/>
    <w:rsid w:val="00C3463C"/>
    <w:rsid w:val="00C46377"/>
    <w:rsid w:val="00C52781"/>
    <w:rsid w:val="00C556FC"/>
    <w:rsid w:val="00C57789"/>
    <w:rsid w:val="00CA47B8"/>
    <w:rsid w:val="00CB59E3"/>
    <w:rsid w:val="00CD5704"/>
    <w:rsid w:val="00CE1253"/>
    <w:rsid w:val="00CF60A3"/>
    <w:rsid w:val="00D0604B"/>
    <w:rsid w:val="00D173AB"/>
    <w:rsid w:val="00D17EAB"/>
    <w:rsid w:val="00D303CE"/>
    <w:rsid w:val="00D4266E"/>
    <w:rsid w:val="00D527A3"/>
    <w:rsid w:val="00D54F05"/>
    <w:rsid w:val="00D62AF5"/>
    <w:rsid w:val="00D77227"/>
    <w:rsid w:val="00D961CC"/>
    <w:rsid w:val="00DA2128"/>
    <w:rsid w:val="00DA5EEE"/>
    <w:rsid w:val="00DE1B89"/>
    <w:rsid w:val="00DE6213"/>
    <w:rsid w:val="00DF5D26"/>
    <w:rsid w:val="00E003BB"/>
    <w:rsid w:val="00E35FC1"/>
    <w:rsid w:val="00E573F3"/>
    <w:rsid w:val="00E646DC"/>
    <w:rsid w:val="00E67266"/>
    <w:rsid w:val="00E70589"/>
    <w:rsid w:val="00E726E8"/>
    <w:rsid w:val="00E73931"/>
    <w:rsid w:val="00EA2254"/>
    <w:rsid w:val="00EA6551"/>
    <w:rsid w:val="00EB4128"/>
    <w:rsid w:val="00F20D2B"/>
    <w:rsid w:val="00F22AE6"/>
    <w:rsid w:val="00F429AE"/>
    <w:rsid w:val="00F507C5"/>
    <w:rsid w:val="00F7174C"/>
    <w:rsid w:val="00F749E4"/>
    <w:rsid w:val="00F86918"/>
    <w:rsid w:val="00FA12D2"/>
    <w:rsid w:val="00FA5ADB"/>
    <w:rsid w:val="00FB2275"/>
    <w:rsid w:val="00FB7044"/>
    <w:rsid w:val="00FC2750"/>
    <w:rsid w:val="00FD750F"/>
    <w:rsid w:val="00FE3B11"/>
    <w:rsid w:val="01E1B57E"/>
    <w:rsid w:val="07897E62"/>
    <w:rsid w:val="08B53469"/>
    <w:rsid w:val="108D3DE4"/>
    <w:rsid w:val="123A4241"/>
    <w:rsid w:val="19C53F3C"/>
    <w:rsid w:val="1AB32268"/>
    <w:rsid w:val="1AF0DB1B"/>
    <w:rsid w:val="1E2B4899"/>
    <w:rsid w:val="2351A315"/>
    <w:rsid w:val="2687AADE"/>
    <w:rsid w:val="26BA35C6"/>
    <w:rsid w:val="27B33A13"/>
    <w:rsid w:val="2E35F486"/>
    <w:rsid w:val="2F106F2F"/>
    <w:rsid w:val="36E0E3FC"/>
    <w:rsid w:val="3D12F123"/>
    <w:rsid w:val="3D2C8F67"/>
    <w:rsid w:val="45977CE7"/>
    <w:rsid w:val="49FCD4A3"/>
    <w:rsid w:val="51F559B1"/>
    <w:rsid w:val="55A34D55"/>
    <w:rsid w:val="64E828B3"/>
    <w:rsid w:val="6A0694F5"/>
    <w:rsid w:val="6E79DC38"/>
    <w:rsid w:val="725572F8"/>
    <w:rsid w:val="76952B5A"/>
    <w:rsid w:val="7727E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2592A"/>
  <w14:defaultImageDpi w14:val="32767"/>
  <w15:chartTrackingRefBased/>
  <w15:docId w15:val="{34424CCA-6BD4-4FCD-981A-17146B18E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560AD0"/>
    <w:pPr>
      <w:spacing w:before="120" w:after="120"/>
    </w:pPr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7A88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7A88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92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225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85C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285C62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4E7A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4E7A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Spacing">
    <w:name w:val="No Spacing"/>
    <w:uiPriority w:val="1"/>
    <w:qFormat/>
    <w:rsid w:val="004E7A88"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4E7A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B176DA"/>
    <w:rPr>
      <w:color w:val="954F72" w:themeColor="followedHyperlink"/>
      <w:u w:val="single"/>
    </w:rPr>
  </w:style>
  <w:style w:type="paragraph" w:customStyle="1" w:styleId="Command-linesyntax">
    <w:name w:val="Command-line syntax"/>
    <w:basedOn w:val="ListParagraph"/>
    <w:uiPriority w:val="99"/>
    <w:qFormat/>
    <w:rsid w:val="00560AD0"/>
    <w:pPr>
      <w:pBdr>
        <w:top w:val="single" w:sz="4" w:space="10" w:color="F1F3F4"/>
        <w:left w:val="single" w:sz="4" w:space="10" w:color="F1F3F4"/>
        <w:bottom w:val="single" w:sz="4" w:space="10" w:color="F1F3F4"/>
        <w:right w:val="single" w:sz="4" w:space="10" w:color="F1F3F4"/>
      </w:pBdr>
      <w:shd w:val="clear" w:color="auto" w:fill="F1F3F4"/>
      <w:ind w:left="990"/>
      <w:contextualSpacing w:val="0"/>
    </w:pPr>
    <w:rPr>
      <w:rFonts w:ascii="Consolas" w:eastAsiaTheme="minorHAnsi" w:hAnsi="Consolas" w:cstheme="minorBidi"/>
      <w:color w:val="404040" w:themeColor="text1" w:themeTint="BF"/>
      <w:shd w:val="clear" w:color="auto" w:fill="F1F3F4"/>
    </w:rPr>
  </w:style>
  <w:style w:type="character" w:styleId="CommentReference">
    <w:name w:val="annotation reference"/>
    <w:basedOn w:val="DefaultParagraphFont"/>
    <w:uiPriority w:val="99"/>
    <w:semiHidden/>
    <w:unhideWhenUsed/>
    <w:rsid w:val="00BD74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D740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D740C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74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740C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740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740C"/>
    <w:rPr>
      <w:rFonts w:ascii="Segoe UI" w:eastAsia="Times New Roman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C07926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79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792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0792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926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Emphasis">
    <w:name w:val="Emphasis"/>
    <w:basedOn w:val="DefaultParagraphFont"/>
    <w:uiPriority w:val="20"/>
    <w:qFormat/>
    <w:rsid w:val="00C07926"/>
    <w:rPr>
      <w:i/>
      <w:iCs/>
    </w:rPr>
  </w:style>
  <w:style w:type="paragraph" w:customStyle="1" w:styleId="ic-flash-info">
    <w:name w:val="ic-flash-info"/>
    <w:basedOn w:val="Normal"/>
    <w:rsid w:val="00C07926"/>
    <w:pPr>
      <w:spacing w:before="100" w:beforeAutospacing="1" w:after="100" w:afterAutospacing="1"/>
    </w:pPr>
  </w:style>
  <w:style w:type="character" w:styleId="IntenseEmphasis">
    <w:name w:val="Intense Emphasis"/>
    <w:basedOn w:val="DefaultParagraphFont"/>
    <w:uiPriority w:val="21"/>
    <w:qFormat/>
    <w:rsid w:val="004147D3"/>
    <w:rPr>
      <w:i/>
      <w:iCs/>
      <w:color w:val="4472C4" w:themeColor="accent1"/>
    </w:rPr>
  </w:style>
  <w:style w:type="character" w:styleId="HTMLCode">
    <w:name w:val="HTML Code"/>
    <w:basedOn w:val="DefaultParagraphFont"/>
    <w:uiPriority w:val="99"/>
    <w:semiHidden/>
    <w:unhideWhenUsed/>
    <w:rsid w:val="00AA1954"/>
    <w:rPr>
      <w:rFonts w:ascii="Courier New" w:eastAsia="Times New Roman" w:hAnsi="Courier New" w:cs="Courier New"/>
      <w:sz w:val="20"/>
      <w:szCs w:val="20"/>
    </w:rPr>
  </w:style>
  <w:style w:type="character" w:customStyle="1" w:styleId="In-LineCommandSyntax">
    <w:name w:val="In-Line Command Syntax"/>
    <w:basedOn w:val="DefaultParagraphFont"/>
    <w:uiPriority w:val="1"/>
    <w:qFormat/>
    <w:rsid w:val="0066568D"/>
    <w:rPr>
      <w:rFonts w:ascii="Consolas" w:hAnsi="Consolas"/>
      <w:color w:val="404040" w:themeColor="text1" w:themeTint="BF"/>
      <w:sz w:val="22"/>
      <w:bdr w:val="none" w:sz="0" w:space="0" w:color="auto"/>
      <w:shd w:val="clear" w:color="auto" w:fill="F1F3F4"/>
    </w:rPr>
  </w:style>
  <w:style w:type="paragraph" w:customStyle="1" w:styleId="PythonComment">
    <w:name w:val="PythonComment"/>
    <w:basedOn w:val="Command-linesyntax"/>
    <w:qFormat/>
    <w:rsid w:val="00FD750F"/>
    <w:rPr>
      <w:b/>
      <w:bCs/>
      <w:color w:val="538135" w:themeColor="accent6" w:themeShade="BF"/>
    </w:rPr>
  </w:style>
  <w:style w:type="paragraph" w:styleId="Header">
    <w:name w:val="header"/>
    <w:basedOn w:val="Normal"/>
    <w:link w:val="HeaderChar"/>
    <w:uiPriority w:val="99"/>
    <w:unhideWhenUsed/>
    <w:rsid w:val="00560AD0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60AD0"/>
    <w:rPr>
      <w:rFonts w:ascii="Calibri" w:eastAsia="Times New Roman" w:hAnsi="Calibri" w:cs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560AD0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60AD0"/>
    <w:rPr>
      <w:rFonts w:ascii="Calibri" w:eastAsia="Times New Roman" w:hAnsi="Calibri" w:cs="Times New Roman"/>
      <w:sz w:val="22"/>
      <w:szCs w:val="22"/>
    </w:rPr>
  </w:style>
  <w:style w:type="table" w:styleId="TableGrid">
    <w:name w:val="Table Grid"/>
    <w:basedOn w:val="TableNormal"/>
    <w:uiPriority w:val="59"/>
    <w:rsid w:val="005C16BD"/>
    <w:rPr>
      <w:rFonts w:eastAsiaTheme="minorEastAs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5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6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47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4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84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85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jpe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hyperlink" Target="https://github.com/Erimck0810/SDC-260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Price\OneDrive%20-%20ECPI%20University\Documents%20-%20Product%20Development\Guidelines%20and%20Resources\Templates\Lab%20Repor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73663AEC73F64CB9310C74F592BBA1" ma:contentTypeVersion="20" ma:contentTypeDescription="Create a new document." ma:contentTypeScope="" ma:versionID="e3e8b90736fa3c18777bedfc6932e7e2">
  <xsd:schema xmlns:xsd="http://www.w3.org/2001/XMLSchema" xmlns:xs="http://www.w3.org/2001/XMLSchema" xmlns:p="http://schemas.microsoft.com/office/2006/metadata/properties" xmlns:ns2="c6c77d8f-09f6-4e2b-8f47-31ad1c0144f5" xmlns:ns3="146bd9e1-3fdb-4f50-9526-c68c2343cb8e" targetNamespace="http://schemas.microsoft.com/office/2006/metadata/properties" ma:root="true" ma:fieldsID="f3d43b72e653855ae0c6376ccd179cb7" ns2:_="" ns3:_="">
    <xsd:import namespace="c6c77d8f-09f6-4e2b-8f47-31ad1c0144f5"/>
    <xsd:import namespace="146bd9e1-3fdb-4f50-9526-c68c2343cb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Preview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77d8f-09f6-4e2b-8f47-31ad1c014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Preview" ma:index="21" nillable="true" ma:displayName="Preview" ma:format="Thumbnail" ma:internalName="Preview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a8cab3b-d731-4175-bae6-7d60d1a257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6bd9e1-3fdb-4f50-9526-c68c2343cb8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42da5034-1a9c-45fa-ab74-54df4df1541d}" ma:internalName="TaxCatchAll" ma:showField="CatchAllData" ma:web="146bd9e1-3fdb-4f50-9526-c68c2343cb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eview xmlns="c6c77d8f-09f6-4e2b-8f47-31ad1c0144f5" xsi:nil="true"/>
    <lcf76f155ced4ddcb4097134ff3c332f xmlns="c6c77d8f-09f6-4e2b-8f47-31ad1c0144f5">
      <Terms xmlns="http://schemas.microsoft.com/office/infopath/2007/PartnerControls"/>
    </lcf76f155ced4ddcb4097134ff3c332f>
    <TaxCatchAll xmlns="146bd9e1-3fdb-4f50-9526-c68c2343cb8e" xsi:nil="true"/>
  </documentManagement>
</p:properties>
</file>

<file path=customXml/itemProps1.xml><?xml version="1.0" encoding="utf-8"?>
<ds:datastoreItem xmlns:ds="http://schemas.openxmlformats.org/officeDocument/2006/customXml" ds:itemID="{77991735-DCD3-45B1-A011-77EB6015DA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84CBB92-4E26-4FC0-B557-6A1586CFC0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c77d8f-09f6-4e2b-8f47-31ad1c0144f5"/>
    <ds:schemaRef ds:uri="146bd9e1-3fdb-4f50-9526-c68c2343cb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BF1CE46-C6C6-4A06-ACD6-BFE7A5A034B4}">
  <ds:schemaRefs>
    <ds:schemaRef ds:uri="http://schemas.microsoft.com/office/2006/metadata/properties"/>
    <ds:schemaRef ds:uri="http://schemas.microsoft.com/office/infopath/2007/PartnerControls"/>
    <ds:schemaRef ds:uri="c6c77d8f-09f6-4e2b-8f47-31ad1c0144f5"/>
    <ds:schemaRef ds:uri="146bd9e1-3fdb-4f50-9526-c68c2343cb8e"/>
  </ds:schemaRefs>
</ds:datastoreItem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Lab Report Template.dotx</Template>
  <TotalTime>24</TotalTime>
  <Pages>4</Pages>
  <Words>369</Words>
  <Characters>2107</Characters>
  <Application>Microsoft Office Word</Application>
  <DocSecurity>0</DocSecurity>
  <Lines>17</Lines>
  <Paragraphs>4</Paragraphs>
  <ScaleCrop>false</ScaleCrop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Price</dc:creator>
  <cp:keywords/>
  <dc:description/>
  <cp:lastModifiedBy>Eric Mckinzy (Northern Virginia)</cp:lastModifiedBy>
  <cp:revision>40</cp:revision>
  <cp:lastPrinted>2021-03-11T13:09:00Z</cp:lastPrinted>
  <dcterms:created xsi:type="dcterms:W3CDTF">2026-07-13T23:01:00Z</dcterms:created>
  <dcterms:modified xsi:type="dcterms:W3CDTF">2026-08-15T02:19:00Z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0x0101009773663AEC73F64CB9310C74F592BBA1</vt:lpwstr>
  </property>
  <property fmtid="{D5CDD505-2E9C-101B-9397-08002B2CF9AE}" pid="3" name="MediaServiceImageTags">
    <vt:lpwstr/>
  </property>
</Properties>
</file>