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3B559EB6" w:rsidR="0087687E" w:rsidRDefault="005343DC" w:rsidP="0087687E">
      <w:pPr>
        <w:pStyle w:val="Title"/>
      </w:pPr>
      <w:r>
        <w:t>Assessment</w:t>
      </w:r>
      <w:r w:rsidR="005C16BD">
        <w:t xml:space="preserve"> </w:t>
      </w:r>
      <w:r w:rsidR="00954E3D">
        <w:t>–</w:t>
      </w:r>
      <w:r w:rsidR="005C16BD">
        <w:t xml:space="preserve"> </w:t>
      </w:r>
      <w:r w:rsidR="00371DCA">
        <w:t>Responsive Recipes</w:t>
      </w:r>
      <w:r w:rsidR="005C16BD">
        <w:t xml:space="preserve"> </w:t>
      </w:r>
      <w:r w:rsidR="0087687E">
        <w:t>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0A3336E4" w:rsidR="0087687E" w:rsidRDefault="0087687E" w:rsidP="0087687E">
      <w:r>
        <w:t xml:space="preserve">Your Name: </w:t>
      </w:r>
      <w:r w:rsidR="00DD375F">
        <w:t xml:space="preserve">Eric Mckinzy </w:t>
      </w:r>
    </w:p>
    <w:p w14:paraId="14370E21" w14:textId="5F4592CF" w:rsidR="0087687E" w:rsidRDefault="0087687E" w:rsidP="0087687E">
      <w:r>
        <w:t xml:space="preserve">Assignment Title: </w:t>
      </w:r>
      <w:r w:rsidR="00DD375F">
        <w:t>Module 2.5</w:t>
      </w:r>
    </w:p>
    <w:p w14:paraId="408A9F0E" w14:textId="1503D8B7" w:rsidR="6E79DC38" w:rsidRDefault="6E79DC38">
      <w:r>
        <w:t>GitHub Repository:</w:t>
      </w:r>
      <w:r w:rsidR="00DD375F">
        <w:t xml:space="preserve"> </w:t>
      </w:r>
      <w:r w:rsidR="00DD375F" w:rsidRPr="00DD375F">
        <w:t>https://github.com/Erimck0810/SDC-260</w:t>
      </w:r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7DA9F940" w14:textId="3DF5AF19" w:rsidR="00755277" w:rsidRPr="00755277" w:rsidRDefault="00755277" w:rsidP="00755277">
      <w:r>
        <w:t>Briefly describe the work you completed. In your response, mention the potion recipes you added</w:t>
      </w:r>
      <w:r w:rsidR="0023A8A2">
        <w:t xml:space="preserve"> and</w:t>
      </w:r>
      <w:r w:rsidR="26214000">
        <w:t xml:space="preserve"> </w:t>
      </w:r>
      <w:r>
        <w:t>whether you used Flexbox or CSS Grid</w:t>
      </w:r>
      <w:r w:rsidR="186E0FDC">
        <w:t>.</w:t>
      </w:r>
    </w:p>
    <w:p w14:paraId="3D1971BB" w14:textId="1F8D1D98" w:rsidR="002A77BD" w:rsidRDefault="00DD375F" w:rsidP="49FCD4A3">
      <w:r>
        <w:t>Created additional potions and added their recipes to the program</w:t>
      </w:r>
    </w:p>
    <w:p w14:paraId="64C7EB33" w14:textId="3425EC57" w:rsidR="49FCD4A3" w:rsidRDefault="49FCD4A3" w:rsidP="49FCD4A3"/>
    <w:p w14:paraId="1F25CFB2" w14:textId="6C74D783" w:rsidR="0087687E" w:rsidRDefault="00755277" w:rsidP="0087687E">
      <w:pPr>
        <w:pStyle w:val="Heading1"/>
      </w:pPr>
      <w:r>
        <w:t xml:space="preserve">Potion Recipe </w:t>
      </w:r>
      <w:r w:rsidR="00123F0E">
        <w:t>Evidence</w:t>
      </w:r>
    </w:p>
    <w:p w14:paraId="33CF4B69" w14:textId="77777777" w:rsidR="000B5EB8" w:rsidRPr="000B5EB8" w:rsidRDefault="000B5EB8" w:rsidP="000B5EB8">
      <w:pPr>
        <w:rPr>
          <w:i/>
        </w:rPr>
      </w:pPr>
      <w:r w:rsidRPr="000B5EB8">
        <w:rPr>
          <w:i/>
        </w:rPr>
        <w:t>List the three additional potion recipes you added to the webpage. Each recipe should include a unique name, a brief effect description, and an ingredient table with quantities.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416"/>
        <w:gridCol w:w="2347"/>
        <w:gridCol w:w="2093"/>
      </w:tblGrid>
      <w:tr w:rsidR="00DE6213" w14:paraId="2321E0EE" w14:textId="7E951728" w:rsidTr="000B5EB8">
        <w:tc>
          <w:tcPr>
            <w:tcW w:w="2350" w:type="dxa"/>
          </w:tcPr>
          <w:p w14:paraId="232A0FD8" w14:textId="1959EA0F" w:rsidR="00DE6213" w:rsidRDefault="00DE6213" w:rsidP="00DE6213">
            <w:pPr>
              <w:rPr>
                <w:i/>
              </w:rPr>
            </w:pPr>
            <w:r>
              <w:rPr>
                <w:b/>
              </w:rPr>
              <w:t>Potion Name</w:t>
            </w:r>
          </w:p>
        </w:tc>
        <w:tc>
          <w:tcPr>
            <w:tcW w:w="2416" w:type="dxa"/>
          </w:tcPr>
          <w:p w14:paraId="1FAEA311" w14:textId="0721570F" w:rsidR="00DE6213" w:rsidRDefault="00DE6213" w:rsidP="00DE6213">
            <w:pPr>
              <w:rPr>
                <w:i/>
              </w:rPr>
            </w:pPr>
            <w:r>
              <w:rPr>
                <w:b/>
              </w:rPr>
              <w:t>Effect Description Summary</w:t>
            </w:r>
          </w:p>
        </w:tc>
        <w:tc>
          <w:tcPr>
            <w:tcW w:w="2347" w:type="dxa"/>
          </w:tcPr>
          <w:p w14:paraId="09B2959A" w14:textId="4568C07D" w:rsidR="00DE6213" w:rsidRDefault="00DE6213" w:rsidP="00DE6213">
            <w:pPr>
              <w:rPr>
                <w:i/>
              </w:rPr>
            </w:pPr>
            <w:r>
              <w:rPr>
                <w:b/>
              </w:rPr>
              <w:t>Ingredients Included</w:t>
            </w:r>
          </w:p>
        </w:tc>
        <w:tc>
          <w:tcPr>
            <w:tcW w:w="2093" w:type="dxa"/>
          </w:tcPr>
          <w:p w14:paraId="38A65803" w14:textId="5EAD49EF" w:rsidR="00DE6213" w:rsidRDefault="00DE6213" w:rsidP="00DE6213">
            <w:pPr>
              <w:rPr>
                <w:b/>
              </w:rPr>
            </w:pPr>
            <w:r>
              <w:rPr>
                <w:b/>
              </w:rPr>
              <w:t>Quantity Details Included?</w:t>
            </w:r>
          </w:p>
        </w:tc>
      </w:tr>
      <w:tr w:rsidR="000B5EB8" w14:paraId="403261F8" w14:textId="61A0A79B" w:rsidTr="000B5EB8">
        <w:tc>
          <w:tcPr>
            <w:tcW w:w="2350" w:type="dxa"/>
          </w:tcPr>
          <w:p w14:paraId="65BED5D6" w14:textId="6B60DCCE" w:rsidR="000B5EB8" w:rsidRDefault="00206BC1" w:rsidP="00610299">
            <w:pPr>
              <w:rPr>
                <w:i/>
              </w:rPr>
            </w:pPr>
            <w:r>
              <w:rPr>
                <w:i/>
              </w:rPr>
              <w:t>Terraform Potion</w:t>
            </w:r>
          </w:p>
        </w:tc>
        <w:tc>
          <w:tcPr>
            <w:tcW w:w="2416" w:type="dxa"/>
          </w:tcPr>
          <w:p w14:paraId="651E689A" w14:textId="24B8D4AE" w:rsidR="000B5EB8" w:rsidRDefault="00206BC1" w:rsidP="00610299">
            <w:pPr>
              <w:rPr>
                <w:i/>
              </w:rPr>
            </w:pPr>
            <w:r>
              <w:rPr>
                <w:i/>
              </w:rPr>
              <w:t>Ability to modify terrain</w:t>
            </w:r>
          </w:p>
        </w:tc>
        <w:tc>
          <w:tcPr>
            <w:tcW w:w="2347" w:type="dxa"/>
          </w:tcPr>
          <w:p w14:paraId="5A9FD16E" w14:textId="14EE5E31" w:rsidR="000B5EB8" w:rsidRDefault="00206BC1" w:rsidP="00610299">
            <w:pPr>
              <w:rPr>
                <w:i/>
              </w:rPr>
            </w:pPr>
            <w:r>
              <w:rPr>
                <w:i/>
              </w:rPr>
              <w:t xml:space="preserve">Mercury, Shadow essence, Aurora Light </w:t>
            </w:r>
          </w:p>
        </w:tc>
        <w:tc>
          <w:tcPr>
            <w:tcW w:w="2093" w:type="dxa"/>
          </w:tcPr>
          <w:p w14:paraId="6B4ADBB1" w14:textId="4799C49F" w:rsidR="000B5EB8" w:rsidRDefault="00206BC1" w:rsidP="00610299">
            <w:pPr>
              <w:rPr>
                <w:i/>
              </w:rPr>
            </w:pPr>
            <w:r>
              <w:rPr>
                <w:i/>
              </w:rPr>
              <w:t xml:space="preserve">Yes </w:t>
            </w:r>
          </w:p>
        </w:tc>
      </w:tr>
      <w:tr w:rsidR="000B5EB8" w14:paraId="7FBB4C8F" w14:textId="10E0E478" w:rsidTr="000B5EB8">
        <w:tc>
          <w:tcPr>
            <w:tcW w:w="2350" w:type="dxa"/>
          </w:tcPr>
          <w:p w14:paraId="67E54E58" w14:textId="70CD1DE9" w:rsidR="000B5EB8" w:rsidRDefault="00206BC1" w:rsidP="00610299">
            <w:pPr>
              <w:rPr>
                <w:i/>
              </w:rPr>
            </w:pPr>
            <w:r>
              <w:rPr>
                <w:i/>
              </w:rPr>
              <w:t>Speed Potion</w:t>
            </w:r>
          </w:p>
        </w:tc>
        <w:tc>
          <w:tcPr>
            <w:tcW w:w="2416" w:type="dxa"/>
          </w:tcPr>
          <w:p w14:paraId="62FB6B58" w14:textId="35FEBB42" w:rsidR="000B5EB8" w:rsidRDefault="00206BC1" w:rsidP="00610299">
            <w:pPr>
              <w:rPr>
                <w:i/>
              </w:rPr>
            </w:pPr>
            <w:r>
              <w:rPr>
                <w:i/>
              </w:rPr>
              <w:t xml:space="preserve">Increased speed </w:t>
            </w:r>
          </w:p>
        </w:tc>
        <w:tc>
          <w:tcPr>
            <w:tcW w:w="2347" w:type="dxa"/>
          </w:tcPr>
          <w:p w14:paraId="625205F4" w14:textId="58556742" w:rsidR="000B5EB8" w:rsidRDefault="00206BC1" w:rsidP="00610299">
            <w:pPr>
              <w:rPr>
                <w:i/>
              </w:rPr>
            </w:pPr>
            <w:r>
              <w:rPr>
                <w:i/>
              </w:rPr>
              <w:t>1000 watts of electricity, tears of a roadrunner, whistling jackal spirit</w:t>
            </w:r>
          </w:p>
        </w:tc>
        <w:tc>
          <w:tcPr>
            <w:tcW w:w="2093" w:type="dxa"/>
          </w:tcPr>
          <w:p w14:paraId="1EA99834" w14:textId="69F1FF90" w:rsidR="000B5EB8" w:rsidRDefault="00206BC1" w:rsidP="00610299">
            <w:pPr>
              <w:rPr>
                <w:i/>
              </w:rPr>
            </w:pPr>
            <w:r>
              <w:rPr>
                <w:i/>
              </w:rPr>
              <w:t>yes</w:t>
            </w:r>
          </w:p>
        </w:tc>
      </w:tr>
      <w:tr w:rsidR="000B5EB8" w14:paraId="5F8E8334" w14:textId="5FC93435" w:rsidTr="000B5EB8">
        <w:trPr>
          <w:trHeight w:val="300"/>
        </w:trPr>
        <w:tc>
          <w:tcPr>
            <w:tcW w:w="2350" w:type="dxa"/>
          </w:tcPr>
          <w:p w14:paraId="21B9A425" w14:textId="523313F0" w:rsidR="000B5EB8" w:rsidRDefault="00206BC1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>Flight Potion</w:t>
            </w:r>
          </w:p>
        </w:tc>
        <w:tc>
          <w:tcPr>
            <w:tcW w:w="2416" w:type="dxa"/>
          </w:tcPr>
          <w:p w14:paraId="77206585" w14:textId="1260C1A0" w:rsidR="000B5EB8" w:rsidRDefault="00206BC1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Ability to fly </w:t>
            </w:r>
          </w:p>
        </w:tc>
        <w:tc>
          <w:tcPr>
            <w:tcW w:w="2347" w:type="dxa"/>
          </w:tcPr>
          <w:p w14:paraId="1F6FEECB" w14:textId="16DB9DD2" w:rsidR="000B5EB8" w:rsidRDefault="00206BC1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>Ghost Leaf, Shadow Essence, Feather</w:t>
            </w:r>
          </w:p>
        </w:tc>
        <w:tc>
          <w:tcPr>
            <w:tcW w:w="2093" w:type="dxa"/>
          </w:tcPr>
          <w:p w14:paraId="44E4AC52" w14:textId="62B87952" w:rsidR="000B5EB8" w:rsidRDefault="00206BC1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>yes</w:t>
            </w:r>
          </w:p>
        </w:tc>
      </w:tr>
    </w:tbl>
    <w:p w14:paraId="5F0B01A0" w14:textId="77777777" w:rsidR="00045BCE" w:rsidRPr="00610299" w:rsidRDefault="00045BCE" w:rsidP="00610299">
      <w:pPr>
        <w:rPr>
          <w:i/>
        </w:rPr>
      </w:pPr>
    </w:p>
    <w:p w14:paraId="39D14AA1" w14:textId="6AC1102B" w:rsidR="00123F0E" w:rsidRDefault="00123F0E" w:rsidP="00123F0E">
      <w:pPr>
        <w:pStyle w:val="Heading1"/>
      </w:pPr>
      <w:r>
        <w:lastRenderedPageBreak/>
        <w:t>Layout and Responsiveness Evidence</w:t>
      </w:r>
    </w:p>
    <w:p w14:paraId="6E4EB3E5" w14:textId="77777777" w:rsidR="00DD375F" w:rsidRDefault="00C158BC" w:rsidP="00F507C5">
      <w:pPr>
        <w:pStyle w:val="ListParagraph"/>
        <w:numPr>
          <w:ilvl w:val="0"/>
          <w:numId w:val="31"/>
        </w:numPr>
      </w:pPr>
      <w:r w:rsidRPr="00C158BC">
        <w:t>Did you use Flexbox or CSS Grid for the main layout? Explain why that layout method was appropriate for this recipe page.</w:t>
      </w:r>
      <w:r w:rsidR="00DD375F">
        <w:t xml:space="preserve"> </w:t>
      </w:r>
    </w:p>
    <w:p w14:paraId="42752156" w14:textId="77777777" w:rsidR="00DD375F" w:rsidRDefault="00DD375F" w:rsidP="00DD375F">
      <w:pPr>
        <w:pStyle w:val="ListParagraph"/>
      </w:pPr>
    </w:p>
    <w:p w14:paraId="23D365D6" w14:textId="22964A27" w:rsidR="00C158BC" w:rsidRDefault="00DD375F" w:rsidP="00DD375F">
      <w:pPr>
        <w:pStyle w:val="ListParagraph"/>
      </w:pPr>
      <w:r>
        <w:t xml:space="preserve">I used CSS grid because I find that it’s easier to work </w:t>
      </w:r>
      <w:proofErr w:type="gramStart"/>
      <w:r>
        <w:t>on  a</w:t>
      </w:r>
      <w:proofErr w:type="gramEnd"/>
      <w:r>
        <w:t xml:space="preserve"> program that has everything in front of you </w:t>
      </w:r>
    </w:p>
    <w:p w14:paraId="65C23014" w14:textId="77777777" w:rsidR="00C158BC" w:rsidRDefault="00C158BC" w:rsidP="00C158BC"/>
    <w:p w14:paraId="4D4534DA" w14:textId="2226D86A" w:rsidR="00B332C1" w:rsidRPr="00B332C1" w:rsidRDefault="00B332C1" w:rsidP="00F507C5">
      <w:pPr>
        <w:pStyle w:val="ListParagraph"/>
        <w:numPr>
          <w:ilvl w:val="0"/>
          <w:numId w:val="31"/>
        </w:numPr>
      </w:pPr>
      <w:r w:rsidRPr="00B332C1">
        <w:t>What layout or spacing changes occur at the 768px breakpoint?</w:t>
      </w:r>
    </w:p>
    <w:p w14:paraId="3949D14A" w14:textId="765EDC91" w:rsidR="00C158BC" w:rsidRDefault="00206BC1" w:rsidP="00206BC1">
      <w:pPr>
        <w:ind w:left="360"/>
      </w:pPr>
      <w:r w:rsidRPr="00206BC1">
        <w:t>At the 768px breakpoint, stacked single-column mobile layouts expand into multi-column designs while margins, padding, and gaps increase to fit larger tablet screens.</w:t>
      </w:r>
    </w:p>
    <w:p w14:paraId="766E3697" w14:textId="7DAAED8D" w:rsidR="00730EA3" w:rsidRPr="00730EA3" w:rsidRDefault="00730EA3" w:rsidP="00F507C5">
      <w:pPr>
        <w:pStyle w:val="ListParagraph"/>
        <w:numPr>
          <w:ilvl w:val="0"/>
          <w:numId w:val="31"/>
        </w:numPr>
      </w:pPr>
      <w:r w:rsidRPr="00730EA3">
        <w:t>What layout or spacing changes occur at the 1024px breakpoint?</w:t>
      </w:r>
    </w:p>
    <w:p w14:paraId="3AA4B988" w14:textId="3DD33E16" w:rsidR="00B332C1" w:rsidRDefault="00094A8E" w:rsidP="00094A8E">
      <w:pPr>
        <w:ind w:left="360"/>
      </w:pPr>
      <w:r w:rsidRPr="00094A8E">
        <w:t>At the 1024px breakpoint, layouts transition from tablet views to full desktop designs by expanding into 3–4 column grids, revealing persistent sidebars, and increasing padding and max-container widths for wide displays.</w:t>
      </w:r>
    </w:p>
    <w:p w14:paraId="0B6893FB" w14:textId="50D0239E" w:rsidR="00F507C5" w:rsidRDefault="00F507C5" w:rsidP="00F507C5">
      <w:pPr>
        <w:pStyle w:val="ListParagraph"/>
        <w:numPr>
          <w:ilvl w:val="0"/>
          <w:numId w:val="31"/>
        </w:numPr>
      </w:pPr>
      <w:r w:rsidRPr="00F507C5">
        <w:t>How did you confirm that the page remained readable across mobile, tablet, and desktop screen sizes?</w:t>
      </w:r>
    </w:p>
    <w:p w14:paraId="0CC37514" w14:textId="358BFDD4" w:rsidR="00094A8E" w:rsidRPr="00F507C5" w:rsidRDefault="00094A8E" w:rsidP="00094A8E">
      <w:pPr>
        <w:ind w:left="360"/>
      </w:pPr>
      <w:r>
        <w:t xml:space="preserve">By changing the sizes of the viewport and watching how the system reacts. It was still readable throughout the process. </w:t>
      </w:r>
    </w:p>
    <w:p w14:paraId="78D0E6D1" w14:textId="081CC24C" w:rsidR="00730EA3" w:rsidRPr="00C158BC" w:rsidRDefault="00CB7612" w:rsidP="00C158BC">
      <w:r>
        <w:t xml:space="preserve">By changing the size of the preview window </w:t>
      </w:r>
      <w:proofErr w:type="gramStart"/>
      <w:r>
        <w:t>from maximum size,</w:t>
      </w:r>
      <w:proofErr w:type="gramEnd"/>
      <w:r>
        <w:t xml:space="preserve"> to half that size, and then half that size again. After making these adjustments I was able to </w:t>
      </w:r>
      <w:proofErr w:type="spellStart"/>
      <w:r>
        <w:t>determing</w:t>
      </w:r>
      <w:proofErr w:type="spellEnd"/>
      <w:r>
        <w:t xml:space="preserve"> that these three types of devices are compatible with how I put the code together. </w:t>
      </w:r>
    </w:p>
    <w:p w14:paraId="529EF42E" w14:textId="58EF8E3A" w:rsidR="1B37CC76" w:rsidRDefault="1B37CC76" w:rsidP="52A4403B">
      <w:pPr>
        <w:pStyle w:val="Heading1"/>
        <w:rPr>
          <w:rFonts w:ascii="Calibri Light" w:eastAsia="Calibri Light" w:hAnsi="Calibri Light" w:cs="Calibri Light"/>
        </w:rPr>
      </w:pPr>
      <w:r w:rsidRPr="52A4403B">
        <w:rPr>
          <w:rFonts w:ascii="Calibri Light" w:eastAsia="Calibri Light" w:hAnsi="Calibri Light" w:cs="Calibri Light"/>
        </w:rPr>
        <w:t xml:space="preserve">Code Evidence </w:t>
      </w:r>
    </w:p>
    <w:p w14:paraId="50808824" w14:textId="505816F3" w:rsidR="1B37CC76" w:rsidRDefault="1B37CC76" w:rsidP="52A4403B">
      <w:pPr>
        <w:rPr>
          <w:rFonts w:eastAsia="Calibri" w:cs="Calibri"/>
          <w:color w:val="000000" w:themeColor="text1"/>
        </w:rPr>
      </w:pPr>
      <w:r w:rsidRPr="52A4403B">
        <w:rPr>
          <w:rFonts w:eastAsia="Calibri" w:cs="Calibri"/>
          <w:color w:val="000000" w:themeColor="text1"/>
        </w:rPr>
        <w:t>Insert screenshots that show the completed code for this assignment. Make sure your screenshots are legible and contain the computer system date and time.</w:t>
      </w:r>
    </w:p>
    <w:p w14:paraId="50014CED" w14:textId="77777777" w:rsidR="00F507C5" w:rsidRPr="00730160" w:rsidRDefault="00F507C5" w:rsidP="00F507C5"/>
    <w:p w14:paraId="5CF1027A" w14:textId="77777777" w:rsidR="00F507C5" w:rsidRDefault="00F507C5" w:rsidP="00F507C5">
      <w:pPr>
        <w:pStyle w:val="Heading2"/>
      </w:pPr>
      <w:r>
        <w:t>Screenshot 1: Completed HTML Code</w:t>
      </w:r>
    </w:p>
    <w:p w14:paraId="0B29FC10" w14:textId="4962289D" w:rsidR="00F507C5" w:rsidRDefault="01FF32F7" w:rsidP="52A4403B">
      <w:pPr>
        <w:rPr>
          <w:rFonts w:eastAsia="Calibri" w:cs="Calibri"/>
          <w:color w:val="000000" w:themeColor="text1"/>
        </w:rPr>
      </w:pPr>
      <w:r w:rsidRPr="52A4403B">
        <w:rPr>
          <w:rFonts w:eastAsia="Calibri" w:cs="Calibri"/>
          <w:color w:val="000000" w:themeColor="text1"/>
        </w:rPr>
        <w:t>Paste your screenshot below this line:</w:t>
      </w:r>
    </w:p>
    <w:p w14:paraId="7CFA21D8" w14:textId="3AD0F68F" w:rsidR="00F507C5" w:rsidRDefault="00CB7612" w:rsidP="00F507C5">
      <w:r>
        <w:rPr>
          <w:noProof/>
        </w:rPr>
        <w:lastRenderedPageBreak/>
        <w:drawing>
          <wp:inline distT="0" distB="0" distL="0" distR="0" wp14:anchorId="50CBBEB9" wp14:editId="5E59EC74">
            <wp:extent cx="5848350" cy="7000875"/>
            <wp:effectExtent l="0" t="0" r="0" b="9525"/>
            <wp:docPr id="171767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5468" w14:textId="77777777" w:rsidR="00F507C5" w:rsidRDefault="00F507C5" w:rsidP="00F507C5"/>
    <w:p w14:paraId="0706B407" w14:textId="77777777" w:rsidR="00CB7612" w:rsidRDefault="00CB7612" w:rsidP="00F507C5"/>
    <w:p w14:paraId="3FAA8359" w14:textId="77777777" w:rsidR="00CB7612" w:rsidRPr="00FA12D2" w:rsidRDefault="00CB7612" w:rsidP="00F507C5"/>
    <w:p w14:paraId="4FE8D612" w14:textId="4F1050AC" w:rsidR="00F507C5" w:rsidRDefault="00F507C5" w:rsidP="3D493CFA">
      <w:pPr>
        <w:pStyle w:val="Heading2"/>
      </w:pPr>
      <w:r>
        <w:lastRenderedPageBreak/>
        <w:t>Screenshot 2</w:t>
      </w:r>
      <w:r w:rsidR="4C5C1F5A">
        <w:t>:</w:t>
      </w:r>
      <w:r>
        <w:t xml:space="preserve"> Completed CSS Code</w:t>
      </w:r>
    </w:p>
    <w:p w14:paraId="6AEB9C47" w14:textId="5E49B930" w:rsidR="004A6BFD" w:rsidRPr="004A6BFD" w:rsidRDefault="1E2C9D8F" w:rsidP="52A4403B">
      <w:pPr>
        <w:rPr>
          <w:rFonts w:eastAsia="Calibri" w:cs="Calibri"/>
          <w:color w:val="000000" w:themeColor="text1"/>
        </w:rPr>
      </w:pPr>
      <w:r w:rsidRPr="52A4403B">
        <w:rPr>
          <w:rFonts w:eastAsia="Calibri" w:cs="Calibri"/>
          <w:color w:val="000000" w:themeColor="text1"/>
        </w:rPr>
        <w:t>Paste your screenshot below this line:</w:t>
      </w:r>
    </w:p>
    <w:p w14:paraId="453BF162" w14:textId="7681FF9C" w:rsidR="004A6BFD" w:rsidRPr="004A6BFD" w:rsidRDefault="00CB7612" w:rsidP="004A6BFD">
      <w:r>
        <w:rPr>
          <w:noProof/>
        </w:rPr>
        <w:lastRenderedPageBreak/>
        <w:drawing>
          <wp:inline distT="0" distB="0" distL="0" distR="0" wp14:anchorId="12A1B2FD" wp14:editId="7E245EDE">
            <wp:extent cx="5848350" cy="7391400"/>
            <wp:effectExtent l="0" t="0" r="0" b="0"/>
            <wp:docPr id="1458641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87A5" w14:textId="0860F860" w:rsidR="3D493CFA" w:rsidRDefault="3D493CFA"/>
    <w:p w14:paraId="432C90C8" w14:textId="37C7113A" w:rsidR="00730160" w:rsidRDefault="00F429AE" w:rsidP="00206BC1">
      <w:pPr>
        <w:pStyle w:val="Heading1"/>
      </w:pPr>
      <w:r>
        <w:lastRenderedPageBreak/>
        <w:t>Rendered Web Page Evidence</w:t>
      </w:r>
    </w:p>
    <w:p w14:paraId="7DCE1375" w14:textId="16C85247" w:rsidR="008E5240" w:rsidRDefault="008E5240" w:rsidP="00206BC1">
      <w:pPr>
        <w:spacing w:before="0" w:after="0"/>
      </w:pPr>
      <w:r>
        <w:t xml:space="preserve">Screenshot </w:t>
      </w:r>
      <w:r w:rsidR="73C3527E">
        <w:t>3</w:t>
      </w:r>
      <w:r>
        <w:t xml:space="preserve">: </w:t>
      </w:r>
      <w:r w:rsidR="00D527A3">
        <w:t>Mobile/</w:t>
      </w:r>
      <w:r w:rsidR="25504D48">
        <w:t xml:space="preserve">Small Windowed </w:t>
      </w:r>
      <w:r w:rsidR="00D527A3">
        <w:t>Layout</w:t>
      </w:r>
    </w:p>
    <w:p w14:paraId="2AF170ED" w14:textId="2A6D1C15" w:rsidR="008E5240" w:rsidRDefault="2820DEBB" w:rsidP="52A4403B">
      <w:pPr>
        <w:rPr>
          <w:rFonts w:eastAsia="Calibri" w:cs="Calibri"/>
          <w:color w:val="000000" w:themeColor="text1"/>
        </w:rPr>
      </w:pPr>
      <w:r w:rsidRPr="52A4403B">
        <w:rPr>
          <w:rFonts w:eastAsia="Calibri" w:cs="Calibri"/>
          <w:color w:val="000000" w:themeColor="text1"/>
        </w:rPr>
        <w:t>Paste your screenshot below this line:</w:t>
      </w:r>
    </w:p>
    <w:p w14:paraId="0E0BA6FB" w14:textId="52B4FCE5" w:rsidR="008E5240" w:rsidRDefault="00206BC1" w:rsidP="00992792">
      <w:r>
        <w:rPr>
          <w:noProof/>
        </w:rPr>
        <w:drawing>
          <wp:inline distT="0" distB="0" distL="0" distR="0" wp14:anchorId="1D8F849D" wp14:editId="39A038EF">
            <wp:extent cx="4629150" cy="6638925"/>
            <wp:effectExtent l="0" t="0" r="0" b="9525"/>
            <wp:docPr id="1565517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396C9" w14:textId="77777777" w:rsidR="00FA12D2" w:rsidRPr="00FA12D2" w:rsidRDefault="00FA12D2" w:rsidP="00FA12D2"/>
    <w:p w14:paraId="0A61F97F" w14:textId="04C4EC3D" w:rsidR="00C556FC" w:rsidRPr="00C556FC" w:rsidRDefault="1D1B544D" w:rsidP="00C556FC">
      <w:pPr>
        <w:pStyle w:val="Heading2"/>
      </w:pPr>
      <w:r>
        <w:lastRenderedPageBreak/>
        <w:t xml:space="preserve">Screenshot </w:t>
      </w:r>
      <w:r w:rsidR="73C380B6">
        <w:t>4:</w:t>
      </w:r>
      <w:r>
        <w:t xml:space="preserve"> </w:t>
      </w:r>
      <w:r w:rsidR="00D527A3">
        <w:t>Tablet</w:t>
      </w:r>
      <w:r w:rsidR="31A7B680">
        <w:t>/Medium Windowed</w:t>
      </w:r>
      <w:r w:rsidR="00D527A3">
        <w:t xml:space="preserve"> Layout</w:t>
      </w:r>
    </w:p>
    <w:p w14:paraId="0564C507" w14:textId="76727521" w:rsidR="0087687E" w:rsidRDefault="2615AD5C" w:rsidP="52A4403B">
      <w:pPr>
        <w:rPr>
          <w:rFonts w:eastAsia="Calibri" w:cs="Calibri"/>
          <w:color w:val="000000" w:themeColor="text1"/>
        </w:rPr>
      </w:pPr>
      <w:r w:rsidRPr="52A4403B">
        <w:rPr>
          <w:rFonts w:eastAsia="Calibri" w:cs="Calibri"/>
          <w:color w:val="000000" w:themeColor="text1"/>
        </w:rPr>
        <w:t>Paste your screenshot below this line:</w:t>
      </w:r>
    </w:p>
    <w:p w14:paraId="24E846CA" w14:textId="338FC759" w:rsidR="0087687E" w:rsidRDefault="00206BC1" w:rsidP="52A4403B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562AE41" wp14:editId="4F6D6A31">
            <wp:extent cx="5848350" cy="5057775"/>
            <wp:effectExtent l="0" t="0" r="0" b="9525"/>
            <wp:docPr id="1119622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9D394" w14:textId="77777777" w:rsidR="00FA12D2" w:rsidRDefault="00FA12D2" w:rsidP="0087687E">
      <w:pPr>
        <w:rPr>
          <w:i/>
        </w:rPr>
      </w:pPr>
    </w:p>
    <w:p w14:paraId="26BE9EF5" w14:textId="79E4D845" w:rsidR="00206BC1" w:rsidRDefault="00206BC1">
      <w:pPr>
        <w:spacing w:before="0" w:after="0"/>
        <w:rPr>
          <w:i/>
        </w:rPr>
      </w:pPr>
      <w:r>
        <w:rPr>
          <w:i/>
        </w:rPr>
        <w:br w:type="page"/>
      </w:r>
    </w:p>
    <w:p w14:paraId="5B49C2E7" w14:textId="77777777" w:rsidR="00206BC1" w:rsidRDefault="00206BC1" w:rsidP="0087687E">
      <w:pPr>
        <w:rPr>
          <w:i/>
        </w:rPr>
      </w:pPr>
    </w:p>
    <w:p w14:paraId="6260970C" w14:textId="70F98DA0" w:rsidR="00C256F7" w:rsidRPr="00C556FC" w:rsidRDefault="00C256F7" w:rsidP="00C256F7">
      <w:pPr>
        <w:pStyle w:val="Heading2"/>
      </w:pPr>
      <w:r>
        <w:t xml:space="preserve">Screenshot </w:t>
      </w:r>
      <w:r w:rsidR="00D527A3">
        <w:t>6</w:t>
      </w:r>
      <w:r w:rsidR="44885E22">
        <w:t>:</w:t>
      </w:r>
      <w:r>
        <w:t xml:space="preserve"> </w:t>
      </w:r>
      <w:r w:rsidR="00D527A3">
        <w:t>Desktop/</w:t>
      </w:r>
      <w:r w:rsidR="7CA638B2">
        <w:t xml:space="preserve">Fullscreen </w:t>
      </w:r>
      <w:r w:rsidR="00D527A3">
        <w:t>Layout</w:t>
      </w:r>
    </w:p>
    <w:p w14:paraId="62161B5E" w14:textId="054020C5" w:rsidR="0087687E" w:rsidRDefault="108AB8F7" w:rsidP="52A4403B">
      <w:pPr>
        <w:rPr>
          <w:rFonts w:eastAsia="Calibri" w:cs="Calibri"/>
          <w:color w:val="000000" w:themeColor="text1"/>
        </w:rPr>
      </w:pPr>
      <w:r w:rsidRPr="52A4403B">
        <w:rPr>
          <w:rFonts w:eastAsia="Calibri" w:cs="Calibri"/>
          <w:color w:val="000000" w:themeColor="text1"/>
        </w:rPr>
        <w:t>Paste your screenshot below this line:</w:t>
      </w:r>
    </w:p>
    <w:p w14:paraId="7DF073AB" w14:textId="4ED60CFD" w:rsidR="0087687E" w:rsidRDefault="00206BC1" w:rsidP="0087687E">
      <w:r>
        <w:rPr>
          <w:noProof/>
        </w:rPr>
        <w:drawing>
          <wp:inline distT="0" distB="0" distL="0" distR="0" wp14:anchorId="04BD1A95" wp14:editId="65B18358">
            <wp:extent cx="5848350" cy="3562350"/>
            <wp:effectExtent l="0" t="0" r="0" b="0"/>
            <wp:docPr id="1123281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BDF6" w14:textId="77777777" w:rsidR="005C16BD" w:rsidRDefault="005C16BD" w:rsidP="0087687E"/>
    <w:p w14:paraId="0C92617C" w14:textId="48153EA6" w:rsidR="0087687E" w:rsidRDefault="005C16BD" w:rsidP="0087687E">
      <w:pPr>
        <w:pStyle w:val="Heading1"/>
      </w:pPr>
      <w:r>
        <w:t>Reflection</w:t>
      </w:r>
    </w:p>
    <w:p w14:paraId="1BD9F62C" w14:textId="3F2BC00D" w:rsidR="4220B19D" w:rsidRDefault="4220B19D" w:rsidP="52A4403B">
      <w:r w:rsidRPr="52A4403B">
        <w:rPr>
          <w:rFonts w:eastAsia="Calibri" w:cs="Calibri"/>
          <w:color w:val="000000" w:themeColor="text1"/>
        </w:rPr>
        <w:t>In 2-3 sentences, a</w:t>
      </w:r>
      <w:r w:rsidR="008B0641">
        <w:t>nswer the reflection questions below.</w:t>
      </w:r>
    </w:p>
    <w:p w14:paraId="5E7580EC" w14:textId="77777777" w:rsidR="008B0641" w:rsidRPr="00FC2750" w:rsidRDefault="008B0641" w:rsidP="008B0641">
      <w:pPr>
        <w:rPr>
          <w:iCs/>
        </w:rPr>
      </w:pPr>
      <w:r w:rsidRPr="00FC2750">
        <w:rPr>
          <w:iCs/>
        </w:rPr>
        <w:t>1. What was the most challenging part of making the recipe page responsive?</w:t>
      </w:r>
    </w:p>
    <w:p w14:paraId="1CBC71D2" w14:textId="3EB276D5" w:rsidR="00792968" w:rsidRPr="00FC2750" w:rsidRDefault="00094A8E" w:rsidP="3D493CFA">
      <w:proofErr w:type="gramStart"/>
      <w:r>
        <w:t>Well</w:t>
      </w:r>
      <w:proofErr w:type="gramEnd"/>
      <w:r>
        <w:t xml:space="preserve"> there was one point where I was struggling to link the page due to technical difficulties. First my </w:t>
      </w:r>
      <w:proofErr w:type="spellStart"/>
      <w:r>
        <w:t>VCastle</w:t>
      </w:r>
      <w:proofErr w:type="spellEnd"/>
      <w:r>
        <w:t xml:space="preserve"> wouldn’t work. Then once I got in, no matter what I did the previews wouldn’t work. Then once I got the preview to work, I discovered that my code was missing a very small and apparently very important piece of syntax. </w:t>
      </w:r>
    </w:p>
    <w:p w14:paraId="24A2CA16" w14:textId="67FD582A" w:rsidR="00FC2750" w:rsidRPr="00FC2750" w:rsidRDefault="59E8F12D" w:rsidP="00FC2750">
      <w:r>
        <w:t>2</w:t>
      </w:r>
      <w:r w:rsidR="00FC2750">
        <w:t>. What would you improve about the page if you had more time?</w:t>
      </w:r>
    </w:p>
    <w:p w14:paraId="7BADDBDF" w14:textId="21912162" w:rsidR="00FC2750" w:rsidRPr="00094A8E" w:rsidRDefault="00094A8E" w:rsidP="49FCD4A3">
      <w:r>
        <w:t xml:space="preserve">If I wanted to improve the page, I would offer different potions among different categories. Like ability amplification, external manipulation, transformation, etc. </w:t>
      </w:r>
    </w:p>
    <w:sectPr w:rsidR="00FC2750" w:rsidRPr="00094A8E" w:rsidSect="00651FB3">
      <w:headerReference w:type="default" r:id="rId15"/>
      <w:footerReference w:type="default" r:id="rId16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E9C6" w14:textId="77777777" w:rsidR="0078685B" w:rsidRDefault="0078685B" w:rsidP="00560AD0">
      <w:pPr>
        <w:spacing w:before="0" w:after="0"/>
      </w:pPr>
      <w:r>
        <w:separator/>
      </w:r>
    </w:p>
  </w:endnote>
  <w:endnote w:type="continuationSeparator" w:id="0">
    <w:p w14:paraId="3A7AC3B7" w14:textId="77777777" w:rsidR="0078685B" w:rsidRDefault="0078685B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52E8" w14:textId="77777777" w:rsidR="0078685B" w:rsidRDefault="0078685B" w:rsidP="00560AD0">
      <w:pPr>
        <w:spacing w:before="0" w:after="0"/>
      </w:pPr>
      <w:r>
        <w:separator/>
      </w:r>
    </w:p>
  </w:footnote>
  <w:footnote w:type="continuationSeparator" w:id="0">
    <w:p w14:paraId="00FC493A" w14:textId="77777777" w:rsidR="0078685B" w:rsidRDefault="0078685B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54B0F1AC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A91C3A"/>
    <w:multiLevelType w:val="hybridMultilevel"/>
    <w:tmpl w:val="AA28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024AE"/>
    <w:multiLevelType w:val="hybridMultilevel"/>
    <w:tmpl w:val="AD762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37515"/>
    <w:multiLevelType w:val="hybridMultilevel"/>
    <w:tmpl w:val="3408A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3"/>
  </w:num>
  <w:num w:numId="3" w16cid:durableId="994574646">
    <w:abstractNumId w:val="7"/>
  </w:num>
  <w:num w:numId="4" w16cid:durableId="1986231101">
    <w:abstractNumId w:val="14"/>
  </w:num>
  <w:num w:numId="5" w16cid:durableId="682174521">
    <w:abstractNumId w:val="11"/>
  </w:num>
  <w:num w:numId="6" w16cid:durableId="320744112">
    <w:abstractNumId w:val="26"/>
  </w:num>
  <w:num w:numId="7" w16cid:durableId="996038126">
    <w:abstractNumId w:val="17"/>
  </w:num>
  <w:num w:numId="8" w16cid:durableId="74742967">
    <w:abstractNumId w:val="18"/>
  </w:num>
  <w:num w:numId="9" w16cid:durableId="62219970">
    <w:abstractNumId w:val="16"/>
  </w:num>
  <w:num w:numId="10" w16cid:durableId="1054281362">
    <w:abstractNumId w:val="12"/>
  </w:num>
  <w:num w:numId="11" w16cid:durableId="1917477807">
    <w:abstractNumId w:val="27"/>
  </w:num>
  <w:num w:numId="12" w16cid:durableId="966860696">
    <w:abstractNumId w:val="20"/>
  </w:num>
  <w:num w:numId="13" w16cid:durableId="2016878718">
    <w:abstractNumId w:val="10"/>
  </w:num>
  <w:num w:numId="14" w16cid:durableId="1157648801">
    <w:abstractNumId w:val="15"/>
  </w:num>
  <w:num w:numId="15" w16cid:durableId="28069069">
    <w:abstractNumId w:val="24"/>
  </w:num>
  <w:num w:numId="16" w16cid:durableId="102113482">
    <w:abstractNumId w:val="1"/>
  </w:num>
  <w:num w:numId="17" w16cid:durableId="1868058831">
    <w:abstractNumId w:val="21"/>
  </w:num>
  <w:num w:numId="18" w16cid:durableId="55517872">
    <w:abstractNumId w:val="4"/>
  </w:num>
  <w:num w:numId="19" w16cid:durableId="738746169">
    <w:abstractNumId w:val="6"/>
  </w:num>
  <w:num w:numId="20" w16cid:durableId="1539049765">
    <w:abstractNumId w:val="9"/>
  </w:num>
  <w:num w:numId="21" w16cid:durableId="1786267318">
    <w:abstractNumId w:val="23"/>
  </w:num>
  <w:num w:numId="22" w16cid:durableId="2128498606">
    <w:abstractNumId w:val="0"/>
  </w:num>
  <w:num w:numId="23" w16cid:durableId="507064661">
    <w:abstractNumId w:val="19"/>
  </w:num>
  <w:num w:numId="24" w16cid:durableId="723408353">
    <w:abstractNumId w:val="2"/>
  </w:num>
  <w:num w:numId="25" w16cid:durableId="1171918006">
    <w:abstractNumId w:val="12"/>
  </w:num>
  <w:num w:numId="26" w16cid:durableId="8231998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8"/>
  </w:num>
  <w:num w:numId="29" w16cid:durableId="824203918">
    <w:abstractNumId w:val="5"/>
  </w:num>
  <w:num w:numId="30" w16cid:durableId="1637444208">
    <w:abstractNumId w:val="25"/>
  </w:num>
  <w:num w:numId="31" w16cid:durableId="6152180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24777"/>
    <w:rsid w:val="000304EA"/>
    <w:rsid w:val="00032674"/>
    <w:rsid w:val="00045BCE"/>
    <w:rsid w:val="00047377"/>
    <w:rsid w:val="00094A8E"/>
    <w:rsid w:val="000A72B5"/>
    <w:rsid w:val="000B5EB8"/>
    <w:rsid w:val="000D75EC"/>
    <w:rsid w:val="000F572F"/>
    <w:rsid w:val="001149C8"/>
    <w:rsid w:val="0012287D"/>
    <w:rsid w:val="00123F0E"/>
    <w:rsid w:val="00130BE9"/>
    <w:rsid w:val="00134B18"/>
    <w:rsid w:val="00134E60"/>
    <w:rsid w:val="0014276C"/>
    <w:rsid w:val="00146063"/>
    <w:rsid w:val="00147779"/>
    <w:rsid w:val="001760DE"/>
    <w:rsid w:val="001E118C"/>
    <w:rsid w:val="001F387C"/>
    <w:rsid w:val="001F52A9"/>
    <w:rsid w:val="00206BC1"/>
    <w:rsid w:val="00221EB3"/>
    <w:rsid w:val="00223620"/>
    <w:rsid w:val="00226EB4"/>
    <w:rsid w:val="00227EA7"/>
    <w:rsid w:val="0023A8A2"/>
    <w:rsid w:val="00247276"/>
    <w:rsid w:val="0025002F"/>
    <w:rsid w:val="002566A2"/>
    <w:rsid w:val="00266C74"/>
    <w:rsid w:val="00276A31"/>
    <w:rsid w:val="00280DB9"/>
    <w:rsid w:val="00285C62"/>
    <w:rsid w:val="0029580B"/>
    <w:rsid w:val="002A0451"/>
    <w:rsid w:val="002A77BD"/>
    <w:rsid w:val="002D695E"/>
    <w:rsid w:val="002E2A2F"/>
    <w:rsid w:val="00336AB8"/>
    <w:rsid w:val="00342A95"/>
    <w:rsid w:val="00371DCA"/>
    <w:rsid w:val="00390DB9"/>
    <w:rsid w:val="003A1DB3"/>
    <w:rsid w:val="003B3C7D"/>
    <w:rsid w:val="003D1BA7"/>
    <w:rsid w:val="003E356D"/>
    <w:rsid w:val="003F4C11"/>
    <w:rsid w:val="004075B3"/>
    <w:rsid w:val="004147D3"/>
    <w:rsid w:val="00414D51"/>
    <w:rsid w:val="00422F66"/>
    <w:rsid w:val="00424BD6"/>
    <w:rsid w:val="00425C5B"/>
    <w:rsid w:val="00433F65"/>
    <w:rsid w:val="00437C47"/>
    <w:rsid w:val="0046191F"/>
    <w:rsid w:val="00462CDF"/>
    <w:rsid w:val="00463F69"/>
    <w:rsid w:val="004923F4"/>
    <w:rsid w:val="004A6BFD"/>
    <w:rsid w:val="004E095C"/>
    <w:rsid w:val="004E7A88"/>
    <w:rsid w:val="004F36C5"/>
    <w:rsid w:val="004F743B"/>
    <w:rsid w:val="00515FE0"/>
    <w:rsid w:val="005343DC"/>
    <w:rsid w:val="00547F2A"/>
    <w:rsid w:val="00560AD0"/>
    <w:rsid w:val="00564363"/>
    <w:rsid w:val="005765E6"/>
    <w:rsid w:val="00577A17"/>
    <w:rsid w:val="005A1825"/>
    <w:rsid w:val="005A3504"/>
    <w:rsid w:val="005C16BD"/>
    <w:rsid w:val="005D7BDE"/>
    <w:rsid w:val="00606988"/>
    <w:rsid w:val="00610299"/>
    <w:rsid w:val="006132F2"/>
    <w:rsid w:val="00614040"/>
    <w:rsid w:val="00626D71"/>
    <w:rsid w:val="006558C1"/>
    <w:rsid w:val="006623C9"/>
    <w:rsid w:val="00663D73"/>
    <w:rsid w:val="0066568D"/>
    <w:rsid w:val="00680A2C"/>
    <w:rsid w:val="00682ABC"/>
    <w:rsid w:val="006A5F76"/>
    <w:rsid w:val="006B21D6"/>
    <w:rsid w:val="006B377F"/>
    <w:rsid w:val="006B75C4"/>
    <w:rsid w:val="006C07E5"/>
    <w:rsid w:val="006D7262"/>
    <w:rsid w:val="006F28EA"/>
    <w:rsid w:val="007021FE"/>
    <w:rsid w:val="00715A46"/>
    <w:rsid w:val="00730160"/>
    <w:rsid w:val="00730EA3"/>
    <w:rsid w:val="007424C3"/>
    <w:rsid w:val="007431FA"/>
    <w:rsid w:val="0074517B"/>
    <w:rsid w:val="00750417"/>
    <w:rsid w:val="00755277"/>
    <w:rsid w:val="0078685B"/>
    <w:rsid w:val="00792968"/>
    <w:rsid w:val="00793580"/>
    <w:rsid w:val="0079654A"/>
    <w:rsid w:val="007A4911"/>
    <w:rsid w:val="007B46B1"/>
    <w:rsid w:val="007E7F2D"/>
    <w:rsid w:val="007F0DDF"/>
    <w:rsid w:val="007F1D71"/>
    <w:rsid w:val="008216B7"/>
    <w:rsid w:val="00824E0B"/>
    <w:rsid w:val="00866D5F"/>
    <w:rsid w:val="00867C9D"/>
    <w:rsid w:val="0087687E"/>
    <w:rsid w:val="008A7CC9"/>
    <w:rsid w:val="008B0641"/>
    <w:rsid w:val="008B22A3"/>
    <w:rsid w:val="008B75E2"/>
    <w:rsid w:val="008C63F3"/>
    <w:rsid w:val="008D5848"/>
    <w:rsid w:val="008E5240"/>
    <w:rsid w:val="0090743B"/>
    <w:rsid w:val="00920231"/>
    <w:rsid w:val="00922E98"/>
    <w:rsid w:val="009324F9"/>
    <w:rsid w:val="00954E3D"/>
    <w:rsid w:val="00956CCD"/>
    <w:rsid w:val="00957AFD"/>
    <w:rsid w:val="00971EDF"/>
    <w:rsid w:val="009778FA"/>
    <w:rsid w:val="00980943"/>
    <w:rsid w:val="00992792"/>
    <w:rsid w:val="00995A7F"/>
    <w:rsid w:val="009A7B62"/>
    <w:rsid w:val="009E6239"/>
    <w:rsid w:val="009F02EB"/>
    <w:rsid w:val="00A12BF8"/>
    <w:rsid w:val="00A30B4F"/>
    <w:rsid w:val="00A42B46"/>
    <w:rsid w:val="00A70E40"/>
    <w:rsid w:val="00A84C7C"/>
    <w:rsid w:val="00A857F8"/>
    <w:rsid w:val="00A8748F"/>
    <w:rsid w:val="00AA1954"/>
    <w:rsid w:val="00AB0FF0"/>
    <w:rsid w:val="00AB1C0D"/>
    <w:rsid w:val="00AD3303"/>
    <w:rsid w:val="00AF5075"/>
    <w:rsid w:val="00B0034C"/>
    <w:rsid w:val="00B06B52"/>
    <w:rsid w:val="00B16437"/>
    <w:rsid w:val="00B176DA"/>
    <w:rsid w:val="00B23428"/>
    <w:rsid w:val="00B332C1"/>
    <w:rsid w:val="00B36D75"/>
    <w:rsid w:val="00B4394C"/>
    <w:rsid w:val="00B7388F"/>
    <w:rsid w:val="00B821CF"/>
    <w:rsid w:val="00BA7274"/>
    <w:rsid w:val="00BD740C"/>
    <w:rsid w:val="00C07926"/>
    <w:rsid w:val="00C158BC"/>
    <w:rsid w:val="00C256F7"/>
    <w:rsid w:val="00C339B8"/>
    <w:rsid w:val="00C34179"/>
    <w:rsid w:val="00C3463C"/>
    <w:rsid w:val="00C52781"/>
    <w:rsid w:val="00C556FC"/>
    <w:rsid w:val="00C57789"/>
    <w:rsid w:val="00CA47B8"/>
    <w:rsid w:val="00CB59E3"/>
    <w:rsid w:val="00CB7612"/>
    <w:rsid w:val="00CD5704"/>
    <w:rsid w:val="00CE1253"/>
    <w:rsid w:val="00CF60A3"/>
    <w:rsid w:val="00D0604B"/>
    <w:rsid w:val="00D173AB"/>
    <w:rsid w:val="00D17EAB"/>
    <w:rsid w:val="00D303CE"/>
    <w:rsid w:val="00D4266E"/>
    <w:rsid w:val="00D527A3"/>
    <w:rsid w:val="00D54F05"/>
    <w:rsid w:val="00D62AF5"/>
    <w:rsid w:val="00D77227"/>
    <w:rsid w:val="00D961CC"/>
    <w:rsid w:val="00DA5EEE"/>
    <w:rsid w:val="00DD375F"/>
    <w:rsid w:val="00DE1B89"/>
    <w:rsid w:val="00DE6213"/>
    <w:rsid w:val="00DF5D26"/>
    <w:rsid w:val="00E003BB"/>
    <w:rsid w:val="00E06EE3"/>
    <w:rsid w:val="00E35FC1"/>
    <w:rsid w:val="00E573F3"/>
    <w:rsid w:val="00E67266"/>
    <w:rsid w:val="00E726E8"/>
    <w:rsid w:val="00E73931"/>
    <w:rsid w:val="00EA2254"/>
    <w:rsid w:val="00EB4128"/>
    <w:rsid w:val="00F20D2B"/>
    <w:rsid w:val="00F22AE6"/>
    <w:rsid w:val="00F429AE"/>
    <w:rsid w:val="00F507C5"/>
    <w:rsid w:val="00F7174C"/>
    <w:rsid w:val="00F749E4"/>
    <w:rsid w:val="00F86918"/>
    <w:rsid w:val="00FA12D2"/>
    <w:rsid w:val="00FA5ADB"/>
    <w:rsid w:val="00FB2275"/>
    <w:rsid w:val="00FB7044"/>
    <w:rsid w:val="00FC2750"/>
    <w:rsid w:val="00FD750F"/>
    <w:rsid w:val="00FE3B11"/>
    <w:rsid w:val="01FF32F7"/>
    <w:rsid w:val="08B53469"/>
    <w:rsid w:val="0EEF4A1D"/>
    <w:rsid w:val="108AB8F7"/>
    <w:rsid w:val="123A4241"/>
    <w:rsid w:val="16275DA6"/>
    <w:rsid w:val="186E0FDC"/>
    <w:rsid w:val="195E599C"/>
    <w:rsid w:val="1AB32268"/>
    <w:rsid w:val="1B37CC76"/>
    <w:rsid w:val="1D1B544D"/>
    <w:rsid w:val="1E2C9D8F"/>
    <w:rsid w:val="25504D48"/>
    <w:rsid w:val="2615AD5C"/>
    <w:rsid w:val="26214000"/>
    <w:rsid w:val="2687AADE"/>
    <w:rsid w:val="26BA35C6"/>
    <w:rsid w:val="277EC470"/>
    <w:rsid w:val="2820DEBB"/>
    <w:rsid w:val="31A7B680"/>
    <w:rsid w:val="33D1564C"/>
    <w:rsid w:val="36E0E3FC"/>
    <w:rsid w:val="38EB1634"/>
    <w:rsid w:val="3D12F123"/>
    <w:rsid w:val="3D493CFA"/>
    <w:rsid w:val="4220B19D"/>
    <w:rsid w:val="44885E22"/>
    <w:rsid w:val="45977CE7"/>
    <w:rsid w:val="46736E25"/>
    <w:rsid w:val="49FCD4A3"/>
    <w:rsid w:val="4C5C1F5A"/>
    <w:rsid w:val="4CAB8718"/>
    <w:rsid w:val="50EB9D41"/>
    <w:rsid w:val="52A4403B"/>
    <w:rsid w:val="554C4466"/>
    <w:rsid w:val="59E8F12D"/>
    <w:rsid w:val="64E828B3"/>
    <w:rsid w:val="6E79DC38"/>
    <w:rsid w:val="6E7EB472"/>
    <w:rsid w:val="6FE4141F"/>
    <w:rsid w:val="725572F8"/>
    <w:rsid w:val="73C3527E"/>
    <w:rsid w:val="73C380B6"/>
    <w:rsid w:val="76952B5A"/>
    <w:rsid w:val="7727E4B9"/>
    <w:rsid w:val="7C4F4EC2"/>
    <w:rsid w:val="7CA6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DB88931CD2B24783A6F75557389312" ma:contentTypeVersion="9" ma:contentTypeDescription="Create a new document." ma:contentTypeScope="" ma:versionID="3f62a3339313e8625dca3a7edb398cb5">
  <xsd:schema xmlns:xsd="http://www.w3.org/2001/XMLSchema" xmlns:xs="http://www.w3.org/2001/XMLSchema" xmlns:p="http://schemas.microsoft.com/office/2006/metadata/properties" xmlns:ns3="3b2fee51-65bb-4163-b053-fd7188e1a574" targetNamespace="http://schemas.microsoft.com/office/2006/metadata/properties" ma:root="true" ma:fieldsID="fb39d2a7af4d64621c0d8993104efac9" ns3:_="">
    <xsd:import namespace="3b2fee51-65bb-4163-b053-fd7188e1a5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fee51-65bb-4163-b053-fd7188e1a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F446DD-483D-4F62-85BD-92A6A049A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fee51-65bb-4163-b053-fd7188e1a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1</TotalTime>
  <Pages>8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NV-Mckinzy, Eric (Northern Virginia)</cp:lastModifiedBy>
  <cp:revision>2</cp:revision>
  <cp:lastPrinted>2021-03-11T13:09:00Z</cp:lastPrinted>
  <dcterms:created xsi:type="dcterms:W3CDTF">2026-08-08T18:39:00Z</dcterms:created>
  <dcterms:modified xsi:type="dcterms:W3CDTF">2026-08-08T18:39:00Z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0x01010062DB88931CD2B24783A6F75557389312</vt:lpwstr>
  </property>
  <property fmtid="{D5CDD505-2E9C-101B-9397-08002B2CF9AE}" pid="3" name="MediaServiceImageTags">
    <vt:lpwstr/>
  </property>
</Properties>
</file>