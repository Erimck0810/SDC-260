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511DC" w14:textId="4AEE93EB" w:rsidR="0087687E" w:rsidRDefault="005C16BD" w:rsidP="0087687E">
      <w:pPr>
        <w:pStyle w:val="Title"/>
      </w:pPr>
      <w:r>
        <w:t xml:space="preserve">Guided Practice </w:t>
      </w:r>
      <w:r w:rsidR="00954E3D">
        <w:t>–</w:t>
      </w:r>
      <w:r>
        <w:t xml:space="preserve"> </w:t>
      </w:r>
      <w:r w:rsidR="00954E3D">
        <w:t>Styling Starter Pack</w:t>
      </w:r>
      <w:r>
        <w:t xml:space="preserve"> </w:t>
      </w:r>
      <w:r w:rsidR="0087687E">
        <w:t>Lab Report</w:t>
      </w:r>
    </w:p>
    <w:p w14:paraId="1D2AE177" w14:textId="77777777" w:rsidR="0087687E" w:rsidRDefault="0087687E" w:rsidP="0087687E">
      <w:r>
        <w:t>Use this template to document your work as you complete your assignment.</w:t>
      </w:r>
    </w:p>
    <w:p w14:paraId="11186315" w14:textId="77777777" w:rsidR="0087687E" w:rsidRDefault="0087687E" w:rsidP="0087687E">
      <w:pPr>
        <w:pStyle w:val="Heading1"/>
      </w:pPr>
      <w:r>
        <w:t>Your Information</w:t>
      </w:r>
    </w:p>
    <w:p w14:paraId="6F9DCFBA" w14:textId="50764DE6" w:rsidR="0087687E" w:rsidRDefault="0087687E" w:rsidP="0087687E">
      <w:r>
        <w:t xml:space="preserve">Your Name: </w:t>
      </w:r>
      <w:r w:rsidR="00F66C09">
        <w:t xml:space="preserve">Eric Mckinzy </w:t>
      </w:r>
      <w:r w:rsidR="00F66C09">
        <w:tab/>
      </w:r>
    </w:p>
    <w:p w14:paraId="14370E21" w14:textId="68AD218F" w:rsidR="0087687E" w:rsidRDefault="0087687E" w:rsidP="0087687E">
      <w:r>
        <w:t xml:space="preserve">Assignment Title: </w:t>
      </w:r>
      <w:r w:rsidR="000C0DEE">
        <w:t xml:space="preserve">Mod 1.6 – Styling Starter Pack </w:t>
      </w:r>
    </w:p>
    <w:p w14:paraId="6370AAAA" w14:textId="322665D6" w:rsidR="390CE7FF" w:rsidRDefault="390CE7FF">
      <w:r>
        <w:t>GitHub Repository:</w:t>
      </w:r>
      <w:r w:rsidR="000C0DEE">
        <w:t xml:space="preserve"> SDC260-Week1</w:t>
      </w:r>
    </w:p>
    <w:p w14:paraId="784DAC07" w14:textId="3E467414" w:rsidR="005C16BD" w:rsidRDefault="005C16BD" w:rsidP="005C16BD">
      <w:pPr>
        <w:pStyle w:val="Heading1"/>
      </w:pPr>
      <w:r>
        <w:t>Development Summary</w:t>
      </w:r>
    </w:p>
    <w:p w14:paraId="0BF1EA49" w14:textId="162EB6B8" w:rsidR="00422F66" w:rsidRPr="00422F66" w:rsidRDefault="00422F66" w:rsidP="00422F66">
      <w:r>
        <w:t xml:space="preserve">Briefly describe the work you completed. In your response, mention how you used inline CSS, internal CSS, and an external </w:t>
      </w:r>
      <w:proofErr w:type="gramStart"/>
      <w:r>
        <w:t>stylesheet</w:t>
      </w:r>
      <w:proofErr w:type="gramEnd"/>
      <w:r w:rsidR="73F2B00A">
        <w:t>.</w:t>
      </w:r>
    </w:p>
    <w:p w14:paraId="45480DFE" w14:textId="31A8C9AB" w:rsidR="005C16BD" w:rsidRPr="001D0933" w:rsidRDefault="001D0933" w:rsidP="0087687E">
      <w:pPr>
        <w:pStyle w:val="Heading1"/>
        <w:rPr>
          <w:color w:val="auto"/>
        </w:rPr>
      </w:pPr>
      <w:r>
        <w:rPr>
          <w:color w:val="auto"/>
        </w:rPr>
        <w:t xml:space="preserve">For this assignment, </w:t>
      </w:r>
      <w:r w:rsidR="00BC5D0E">
        <w:rPr>
          <w:color w:val="auto"/>
        </w:rPr>
        <w:t xml:space="preserve">we created an example of each method of CSS. Inline, internal, and external. Each with slightly different context in its box. </w:t>
      </w:r>
    </w:p>
    <w:p w14:paraId="06FB4843" w14:textId="42E7223B" w:rsidR="632EF828" w:rsidRDefault="632EF828" w:rsidP="29739CAE">
      <w:pPr>
        <w:pStyle w:val="Heading1"/>
        <w:rPr>
          <w:rFonts w:ascii="Calibri Light" w:eastAsia="Calibri Light" w:hAnsi="Calibri Light" w:cs="Calibri Light"/>
        </w:rPr>
      </w:pPr>
      <w:r w:rsidRPr="29739CAE">
        <w:rPr>
          <w:rFonts w:ascii="Calibri Light" w:eastAsia="Calibri Light" w:hAnsi="Calibri Light" w:cs="Calibri Light"/>
        </w:rPr>
        <w:t xml:space="preserve">Code Evidence </w:t>
      </w:r>
    </w:p>
    <w:p w14:paraId="4233491A" w14:textId="248DBF71" w:rsidR="632EF828" w:rsidRDefault="632EF828" w:rsidP="29739CAE">
      <w:r w:rsidRPr="29739CAE">
        <w:rPr>
          <w:rFonts w:eastAsia="Calibri" w:cs="Calibri"/>
          <w:color w:val="000000" w:themeColor="text1"/>
        </w:rPr>
        <w:t>Insert screenshots that show the completed code for this assignment. Make sure your screenshots are legible and contain the computer system date and time.</w:t>
      </w:r>
    </w:p>
    <w:p w14:paraId="7DCE1375" w14:textId="23366943" w:rsidR="008E5240" w:rsidRDefault="008E5240" w:rsidP="29739CAE">
      <w:pPr>
        <w:pStyle w:val="Heading2"/>
      </w:pPr>
      <w:r w:rsidRPr="29739CAE">
        <w:t>Screenshot 1: Completed HTML code</w:t>
      </w:r>
    </w:p>
    <w:p w14:paraId="35038D90" w14:textId="2DCD7D32" w:rsidR="0CA021CD" w:rsidRDefault="0CA021CD" w:rsidP="29739CAE">
      <w:pPr>
        <w:rPr>
          <w:rFonts w:eastAsia="Calibri" w:cs="Calibri"/>
          <w:color w:val="000000" w:themeColor="text1"/>
        </w:rPr>
      </w:pPr>
      <w:r w:rsidRPr="29739CAE">
        <w:rPr>
          <w:rFonts w:eastAsia="Calibri" w:cs="Calibri"/>
          <w:color w:val="000000" w:themeColor="text1"/>
        </w:rPr>
        <w:t>Paste your screenshot below this line:</w:t>
      </w:r>
    </w:p>
    <w:p w14:paraId="0E0BA6FB" w14:textId="02ABD918" w:rsidR="008E5240" w:rsidRDefault="006D1A7C" w:rsidP="29739CAE">
      <w:pPr>
        <w:pStyle w:val="Heading2"/>
      </w:pPr>
      <w:r>
        <w:rPr>
          <w:noProof/>
        </w:rPr>
        <w:lastRenderedPageBreak/>
        <w:drawing>
          <wp:inline distT="0" distB="0" distL="0" distR="0" wp14:anchorId="75E00DF2" wp14:editId="6AB025ED">
            <wp:extent cx="5848350" cy="6038850"/>
            <wp:effectExtent l="0" t="0" r="0" b="0"/>
            <wp:docPr id="1457113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603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396C9" w14:textId="77777777" w:rsidR="00FA12D2" w:rsidRPr="00FA12D2" w:rsidRDefault="00FA12D2" w:rsidP="29739CAE"/>
    <w:p w14:paraId="701196B7" w14:textId="28FE3421" w:rsidR="008E5240" w:rsidRDefault="008E5240" w:rsidP="29739CAE">
      <w:pPr>
        <w:pStyle w:val="Heading2"/>
      </w:pPr>
      <w:r w:rsidRPr="29739CAE">
        <w:t xml:space="preserve">Screenshot 2: </w:t>
      </w:r>
      <w:r w:rsidR="00D961CC" w:rsidRPr="29739CAE">
        <w:t>Completed CSS Code</w:t>
      </w:r>
    </w:p>
    <w:p w14:paraId="607608AE" w14:textId="7FC435B1" w:rsidR="3A3E7F09" w:rsidRDefault="3A3E7F09" w:rsidP="29739CAE">
      <w:pPr>
        <w:rPr>
          <w:rFonts w:eastAsia="Calibri" w:cs="Calibri"/>
          <w:color w:val="000000" w:themeColor="text1"/>
        </w:rPr>
      </w:pPr>
      <w:r w:rsidRPr="29739CAE">
        <w:rPr>
          <w:rFonts w:eastAsia="Calibri" w:cs="Calibri"/>
          <w:color w:val="000000" w:themeColor="text1"/>
        </w:rPr>
        <w:t>Paste your screenshot below this line:</w:t>
      </w:r>
    </w:p>
    <w:p w14:paraId="4FFBBBB5" w14:textId="0D6EDD2B" w:rsidR="29739CAE" w:rsidRDefault="00327605" w:rsidP="29739CAE">
      <w:r>
        <w:rPr>
          <w:noProof/>
        </w:rPr>
        <w:lastRenderedPageBreak/>
        <w:drawing>
          <wp:inline distT="0" distB="0" distL="0" distR="0" wp14:anchorId="7C63D3EC" wp14:editId="734A88CC">
            <wp:extent cx="5305425" cy="4267200"/>
            <wp:effectExtent l="0" t="0" r="9525" b="0"/>
            <wp:docPr id="17804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9D394" w14:textId="77777777" w:rsidR="00FA12D2" w:rsidRDefault="00FA12D2" w:rsidP="29739CAE"/>
    <w:p w14:paraId="38563CA4" w14:textId="77777777" w:rsidR="00FA12D2" w:rsidRDefault="00FA12D2" w:rsidP="29739CAE"/>
    <w:p w14:paraId="57802A08" w14:textId="77777777" w:rsidR="00606988" w:rsidRPr="00606988" w:rsidRDefault="00606988" w:rsidP="29739CAE">
      <w:pPr>
        <w:pStyle w:val="Heading1"/>
      </w:pPr>
      <w:r w:rsidRPr="29739CAE">
        <w:t>Rendered Web Page Evidence</w:t>
      </w:r>
    </w:p>
    <w:p w14:paraId="2B73602B" w14:textId="6FC7FCFB" w:rsidR="006C07E5" w:rsidRPr="006C07E5" w:rsidRDefault="006C07E5" w:rsidP="29739CAE">
      <w:r w:rsidRPr="29739CAE">
        <w:t xml:space="preserve">Insert a screenshot of the completed web page as it appears in your browser. The three card packs should </w:t>
      </w:r>
      <w:r w:rsidR="4B1F3338" w:rsidRPr="29739CAE">
        <w:t>display different stylings</w:t>
      </w:r>
      <w:r w:rsidRPr="29739CAE">
        <w:t>.</w:t>
      </w:r>
    </w:p>
    <w:p w14:paraId="38853CB1" w14:textId="77777777" w:rsidR="00A12BF8" w:rsidRPr="00A12BF8" w:rsidRDefault="00A12BF8" w:rsidP="29739CAE">
      <w:pPr>
        <w:pStyle w:val="Heading2"/>
      </w:pPr>
      <w:r w:rsidRPr="29739CAE">
        <w:t>Screenshot 3: Rendered Web Page</w:t>
      </w:r>
    </w:p>
    <w:p w14:paraId="20E404DB" w14:textId="358BEA89" w:rsidR="005C16BD" w:rsidRDefault="00C57789" w:rsidP="29739CAE">
      <w:r w:rsidRPr="29739CAE">
        <w:t>Insert a screenshot of the completed Styling Starter Pack page in the browser.</w:t>
      </w:r>
    </w:p>
    <w:p w14:paraId="7DF073AB" w14:textId="105F54C0" w:rsidR="0087687E" w:rsidRDefault="00CB59B9" w:rsidP="0087687E">
      <w:r>
        <w:rPr>
          <w:noProof/>
        </w:rPr>
        <w:lastRenderedPageBreak/>
        <w:drawing>
          <wp:inline distT="0" distB="0" distL="0" distR="0" wp14:anchorId="7382836F" wp14:editId="5E196C5F">
            <wp:extent cx="4086225" cy="6267450"/>
            <wp:effectExtent l="0" t="0" r="9525" b="0"/>
            <wp:docPr id="3603716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626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1BDF6" w14:textId="3443143B" w:rsidR="00CB59B9" w:rsidRDefault="00CB59B9">
      <w:pPr>
        <w:spacing w:before="0" w:after="0"/>
      </w:pPr>
      <w:r>
        <w:br w:type="page"/>
      </w:r>
    </w:p>
    <w:p w14:paraId="0C6BE40B" w14:textId="77777777" w:rsidR="005C16BD" w:rsidRDefault="005C16BD" w:rsidP="0087687E"/>
    <w:p w14:paraId="0C92617C" w14:textId="48153EA6" w:rsidR="0087687E" w:rsidRDefault="005C16BD" w:rsidP="0087687E">
      <w:pPr>
        <w:pStyle w:val="Heading1"/>
      </w:pPr>
      <w:r>
        <w:t>Reflection</w:t>
      </w:r>
    </w:p>
    <w:p w14:paraId="78ED082B" w14:textId="77777777" w:rsidR="007B46B1" w:rsidRPr="007B46B1" w:rsidRDefault="007B46B1" w:rsidP="007B46B1">
      <w:r w:rsidRPr="007B46B1">
        <w:t>Answer the questions below in complete sentences.</w:t>
      </w:r>
    </w:p>
    <w:p w14:paraId="385F42BF" w14:textId="6C4E59F4" w:rsidR="007B46B1" w:rsidRPr="00F22AE6" w:rsidRDefault="007B46B1" w:rsidP="29739CAE">
      <w:pPr>
        <w:pStyle w:val="ListParagraph"/>
        <w:numPr>
          <w:ilvl w:val="0"/>
          <w:numId w:val="29"/>
        </w:numPr>
      </w:pPr>
      <w:r>
        <w:t>Which CSS method did you find easiest to understand: inline, internal, or external? Why?</w:t>
      </w:r>
    </w:p>
    <w:p w14:paraId="518F1D57" w14:textId="63B590D5" w:rsidR="00564B0C" w:rsidRDefault="00564B0C" w:rsidP="00564B0C">
      <w:r>
        <w:t xml:space="preserve">I find the </w:t>
      </w:r>
      <w:r w:rsidR="00FC13CF">
        <w:t>External</w:t>
      </w:r>
      <w:r>
        <w:t xml:space="preserve"> CSS method to be the easiest because it seems the most straight forward one. Everything else </w:t>
      </w:r>
      <w:r w:rsidR="00134B8B">
        <w:t xml:space="preserve">kind of jumps around or uses different kinds of syntax almost like </w:t>
      </w:r>
      <w:proofErr w:type="spellStart"/>
      <w:r w:rsidR="00134B8B">
        <w:t>theyre</w:t>
      </w:r>
      <w:proofErr w:type="spellEnd"/>
      <w:r w:rsidR="00134B8B">
        <w:t xml:space="preserve"> different languages. </w:t>
      </w:r>
    </w:p>
    <w:p w14:paraId="20FB2EB6" w14:textId="77777777" w:rsidR="00564B0C" w:rsidRDefault="00564B0C" w:rsidP="00564B0C"/>
    <w:p w14:paraId="786AE279" w14:textId="7A65730A" w:rsidR="00F22AE6" w:rsidRPr="00F22AE6" w:rsidRDefault="00F22AE6" w:rsidP="29739CAE">
      <w:pPr>
        <w:pStyle w:val="ListParagraph"/>
        <w:numPr>
          <w:ilvl w:val="0"/>
          <w:numId w:val="29"/>
        </w:numPr>
      </w:pPr>
      <w:r>
        <w:t>Why is an external stylesheet often preferred for larger websites?</w:t>
      </w:r>
    </w:p>
    <w:p w14:paraId="32351FBE" w14:textId="77777777" w:rsidR="00F22AE6" w:rsidRDefault="00F22AE6" w:rsidP="00F22AE6">
      <w:pPr>
        <w:pStyle w:val="ListParagraph"/>
      </w:pPr>
    </w:p>
    <w:p w14:paraId="678B9070" w14:textId="34DEBA26" w:rsidR="0087687E" w:rsidRPr="00952E66" w:rsidRDefault="007313D3" w:rsidP="005C16BD">
      <w:proofErr w:type="gramStart"/>
      <w:r>
        <w:t>Well</w:t>
      </w:r>
      <w:proofErr w:type="gramEnd"/>
      <w:r>
        <w:t xml:space="preserve"> there feels like a lot of redundancy in internal, having to repeat </w:t>
      </w:r>
      <w:r w:rsidR="0068583D">
        <w:t xml:space="preserve">a lot of the same stuff for the different sections of the same page, and inline is a lot closer to </w:t>
      </w:r>
      <w:r w:rsidR="0058423C">
        <w:t>external but there</w:t>
      </w:r>
      <w:r w:rsidR="000F0446">
        <w:t>’</w:t>
      </w:r>
      <w:r w:rsidR="0058423C">
        <w:t xml:space="preserve">s still a lot of extra fat that external trims off the code. </w:t>
      </w:r>
      <w:r w:rsidR="00FC13CF">
        <w:t xml:space="preserve">External style sheets are a world easier than </w:t>
      </w:r>
      <w:r w:rsidR="000F0446">
        <w:t xml:space="preserve">the rest of them </w:t>
      </w:r>
    </w:p>
    <w:p w14:paraId="7031124B" w14:textId="77777777" w:rsidR="0087687E" w:rsidRPr="00952E66" w:rsidRDefault="0087687E" w:rsidP="0087687E">
      <w:pPr>
        <w:rPr>
          <w:iCs/>
        </w:rPr>
      </w:pPr>
    </w:p>
    <w:p w14:paraId="2597BFE2" w14:textId="77777777" w:rsidR="00C07926" w:rsidRPr="0087687E" w:rsidRDefault="00C07926" w:rsidP="0087687E"/>
    <w:sectPr w:rsidR="00C07926" w:rsidRPr="0087687E" w:rsidSect="00651FB3">
      <w:headerReference w:type="default" r:id="rId13"/>
      <w:footerReference w:type="default" r:id="rId14"/>
      <w:pgSz w:w="12240" w:h="15840" w:code="1"/>
      <w:pgMar w:top="1440" w:right="1440" w:bottom="1440" w:left="1440" w:header="1440" w:footer="1440" w:gutter="14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3A4BA" w14:textId="77777777" w:rsidR="00CD4BB9" w:rsidRDefault="00CD4BB9" w:rsidP="00560AD0">
      <w:pPr>
        <w:spacing w:before="0" w:after="0"/>
      </w:pPr>
      <w:r>
        <w:separator/>
      </w:r>
    </w:p>
  </w:endnote>
  <w:endnote w:type="continuationSeparator" w:id="0">
    <w:p w14:paraId="7A239D93" w14:textId="77777777" w:rsidR="00CD4BB9" w:rsidRDefault="00CD4BB9" w:rsidP="00560AD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109580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D520D55" w14:textId="77777777" w:rsidR="00CE1253" w:rsidRDefault="00CE125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0BB9C" w14:textId="77777777" w:rsidR="00CD4BB9" w:rsidRDefault="00CD4BB9" w:rsidP="00560AD0">
      <w:pPr>
        <w:spacing w:before="0" w:after="0"/>
      </w:pPr>
      <w:r>
        <w:separator/>
      </w:r>
    </w:p>
  </w:footnote>
  <w:footnote w:type="continuationSeparator" w:id="0">
    <w:p w14:paraId="03A515E2" w14:textId="77777777" w:rsidR="00CD4BB9" w:rsidRDefault="00CD4BB9" w:rsidP="00560AD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26FF9" w14:textId="77777777" w:rsidR="00560AD0" w:rsidRDefault="00560AD0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F41E99D" wp14:editId="54B0F1AC">
          <wp:simplePos x="0" y="0"/>
          <wp:positionH relativeFrom="column">
            <wp:posOffset>-457200</wp:posOffset>
          </wp:positionH>
          <wp:positionV relativeFrom="paragraph">
            <wp:posOffset>-521335</wp:posOffset>
          </wp:positionV>
          <wp:extent cx="2551176" cy="521208"/>
          <wp:effectExtent l="0" t="0" r="1905" b="0"/>
          <wp:wrapSquare wrapText="bothSides"/>
          <wp:docPr id="12784244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51176" cy="5212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937"/>
    <w:multiLevelType w:val="multilevel"/>
    <w:tmpl w:val="7AF8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06EF"/>
    <w:multiLevelType w:val="multilevel"/>
    <w:tmpl w:val="6ACEC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4731E"/>
    <w:multiLevelType w:val="hybridMultilevel"/>
    <w:tmpl w:val="0D582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B4F9B"/>
    <w:multiLevelType w:val="hybridMultilevel"/>
    <w:tmpl w:val="0DD03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77FF3"/>
    <w:multiLevelType w:val="multilevel"/>
    <w:tmpl w:val="9D706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A91C3A"/>
    <w:multiLevelType w:val="hybridMultilevel"/>
    <w:tmpl w:val="AA283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9128DF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311CA"/>
    <w:multiLevelType w:val="hybridMultilevel"/>
    <w:tmpl w:val="F24E4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993607"/>
    <w:multiLevelType w:val="hybridMultilevel"/>
    <w:tmpl w:val="35B83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987065"/>
    <w:multiLevelType w:val="multilevel"/>
    <w:tmpl w:val="82AC6A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  <w:i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349F0395"/>
    <w:multiLevelType w:val="hybridMultilevel"/>
    <w:tmpl w:val="17E29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D96627"/>
    <w:multiLevelType w:val="multilevel"/>
    <w:tmpl w:val="7CA2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40619E"/>
    <w:multiLevelType w:val="hybridMultilevel"/>
    <w:tmpl w:val="57E68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C87A75"/>
    <w:multiLevelType w:val="hybridMultilevel"/>
    <w:tmpl w:val="FA2854D8"/>
    <w:lvl w:ilvl="0" w:tplc="0B563C3A">
      <w:start w:val="1"/>
      <w:numFmt w:val="decimal"/>
      <w:lvlText w:val="%1."/>
      <w:lvlJc w:val="left"/>
      <w:pPr>
        <w:ind w:left="720" w:hanging="360"/>
      </w:pPr>
      <w:rPr>
        <w:rFonts w:ascii="Helvetica Neue" w:hAnsi="Helvetica Neue" w:hint="default"/>
        <w:color w:val="2D3748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735584"/>
    <w:multiLevelType w:val="hybridMultilevel"/>
    <w:tmpl w:val="2E2E2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390B8E"/>
    <w:multiLevelType w:val="hybridMultilevel"/>
    <w:tmpl w:val="36223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9E776E"/>
    <w:multiLevelType w:val="hybridMultilevel"/>
    <w:tmpl w:val="3104BC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DD819BA"/>
    <w:multiLevelType w:val="hybridMultilevel"/>
    <w:tmpl w:val="47A4D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491882"/>
    <w:multiLevelType w:val="hybridMultilevel"/>
    <w:tmpl w:val="EABA7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42283B"/>
    <w:multiLevelType w:val="multilevel"/>
    <w:tmpl w:val="DB2EF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1673AD"/>
    <w:multiLevelType w:val="multilevel"/>
    <w:tmpl w:val="E792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3753E0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256952"/>
    <w:multiLevelType w:val="multilevel"/>
    <w:tmpl w:val="FDA0950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6630BA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62121D"/>
    <w:multiLevelType w:val="hybridMultilevel"/>
    <w:tmpl w:val="0DEA3B4A"/>
    <w:lvl w:ilvl="0" w:tplc="E1E80B6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9F6912"/>
    <w:multiLevelType w:val="multilevel"/>
    <w:tmpl w:val="6734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67086">
    <w:abstractNumId w:val="3"/>
  </w:num>
  <w:num w:numId="2" w16cid:durableId="1257177368">
    <w:abstractNumId w:val="13"/>
  </w:num>
  <w:num w:numId="3" w16cid:durableId="994574646">
    <w:abstractNumId w:val="7"/>
  </w:num>
  <w:num w:numId="4" w16cid:durableId="1986231101">
    <w:abstractNumId w:val="14"/>
  </w:num>
  <w:num w:numId="5" w16cid:durableId="682174521">
    <w:abstractNumId w:val="11"/>
  </w:num>
  <w:num w:numId="6" w16cid:durableId="320744112">
    <w:abstractNumId w:val="24"/>
  </w:num>
  <w:num w:numId="7" w16cid:durableId="996038126">
    <w:abstractNumId w:val="17"/>
  </w:num>
  <w:num w:numId="8" w16cid:durableId="74742967">
    <w:abstractNumId w:val="18"/>
  </w:num>
  <w:num w:numId="9" w16cid:durableId="62219970">
    <w:abstractNumId w:val="16"/>
  </w:num>
  <w:num w:numId="10" w16cid:durableId="1054281362">
    <w:abstractNumId w:val="12"/>
  </w:num>
  <w:num w:numId="11" w16cid:durableId="1917477807">
    <w:abstractNumId w:val="25"/>
  </w:num>
  <w:num w:numId="12" w16cid:durableId="966860696">
    <w:abstractNumId w:val="20"/>
  </w:num>
  <w:num w:numId="13" w16cid:durableId="2016878718">
    <w:abstractNumId w:val="10"/>
  </w:num>
  <w:num w:numId="14" w16cid:durableId="1157648801">
    <w:abstractNumId w:val="15"/>
  </w:num>
  <w:num w:numId="15" w16cid:durableId="28069069">
    <w:abstractNumId w:val="23"/>
  </w:num>
  <w:num w:numId="16" w16cid:durableId="102113482">
    <w:abstractNumId w:val="1"/>
  </w:num>
  <w:num w:numId="17" w16cid:durableId="1868058831">
    <w:abstractNumId w:val="21"/>
  </w:num>
  <w:num w:numId="18" w16cid:durableId="55517872">
    <w:abstractNumId w:val="4"/>
  </w:num>
  <w:num w:numId="19" w16cid:durableId="738746169">
    <w:abstractNumId w:val="6"/>
  </w:num>
  <w:num w:numId="20" w16cid:durableId="1539049765">
    <w:abstractNumId w:val="9"/>
  </w:num>
  <w:num w:numId="21" w16cid:durableId="1786267318">
    <w:abstractNumId w:val="22"/>
  </w:num>
  <w:num w:numId="22" w16cid:durableId="2128498606">
    <w:abstractNumId w:val="0"/>
  </w:num>
  <w:num w:numId="23" w16cid:durableId="507064661">
    <w:abstractNumId w:val="19"/>
  </w:num>
  <w:num w:numId="24" w16cid:durableId="723408353">
    <w:abstractNumId w:val="2"/>
  </w:num>
  <w:num w:numId="25" w16cid:durableId="1171918006">
    <w:abstractNumId w:val="12"/>
  </w:num>
  <w:num w:numId="26" w16cid:durableId="82319981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09905185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586771049">
    <w:abstractNumId w:val="8"/>
  </w:num>
  <w:num w:numId="29" w16cid:durableId="8242039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zNDExM7MwMDcxM7ZU0lEKTi0uzszPAykwrwUAH4EY4SwAAAA="/>
  </w:docVars>
  <w:rsids>
    <w:rsidRoot w:val="005C16BD"/>
    <w:rsid w:val="00000AB2"/>
    <w:rsid w:val="000304EA"/>
    <w:rsid w:val="00032674"/>
    <w:rsid w:val="00047377"/>
    <w:rsid w:val="000A72B5"/>
    <w:rsid w:val="000C0DEE"/>
    <w:rsid w:val="000D75EC"/>
    <w:rsid w:val="000F0446"/>
    <w:rsid w:val="000F572F"/>
    <w:rsid w:val="001149C8"/>
    <w:rsid w:val="0012287D"/>
    <w:rsid w:val="00130BE9"/>
    <w:rsid w:val="00134B18"/>
    <w:rsid w:val="00134B8B"/>
    <w:rsid w:val="00134E60"/>
    <w:rsid w:val="0014276C"/>
    <w:rsid w:val="00146063"/>
    <w:rsid w:val="00147779"/>
    <w:rsid w:val="001760DE"/>
    <w:rsid w:val="001D0933"/>
    <w:rsid w:val="001E118C"/>
    <w:rsid w:val="001F387C"/>
    <w:rsid w:val="001F52A9"/>
    <w:rsid w:val="00221EB3"/>
    <w:rsid w:val="00223620"/>
    <w:rsid w:val="00226EB4"/>
    <w:rsid w:val="00247276"/>
    <w:rsid w:val="0025002F"/>
    <w:rsid w:val="002566A2"/>
    <w:rsid w:val="00266C74"/>
    <w:rsid w:val="00276A31"/>
    <w:rsid w:val="00280DB9"/>
    <w:rsid w:val="00285C62"/>
    <w:rsid w:val="0029580B"/>
    <w:rsid w:val="002A0451"/>
    <w:rsid w:val="002D695E"/>
    <w:rsid w:val="002E2A2F"/>
    <w:rsid w:val="00327605"/>
    <w:rsid w:val="00336AB8"/>
    <w:rsid w:val="00342A95"/>
    <w:rsid w:val="00390DB9"/>
    <w:rsid w:val="003B3C7D"/>
    <w:rsid w:val="003B4442"/>
    <w:rsid w:val="003F4C11"/>
    <w:rsid w:val="004075B3"/>
    <w:rsid w:val="004147D3"/>
    <w:rsid w:val="00414D51"/>
    <w:rsid w:val="00422F66"/>
    <w:rsid w:val="00424BD6"/>
    <w:rsid w:val="00425C5B"/>
    <w:rsid w:val="00433F65"/>
    <w:rsid w:val="00437C47"/>
    <w:rsid w:val="0046191F"/>
    <w:rsid w:val="00462CDF"/>
    <w:rsid w:val="00463F69"/>
    <w:rsid w:val="004E7A88"/>
    <w:rsid w:val="004F36C5"/>
    <w:rsid w:val="004F743B"/>
    <w:rsid w:val="00504937"/>
    <w:rsid w:val="00547F2A"/>
    <w:rsid w:val="00560AD0"/>
    <w:rsid w:val="00564B0C"/>
    <w:rsid w:val="005765E6"/>
    <w:rsid w:val="0058423C"/>
    <w:rsid w:val="005A1825"/>
    <w:rsid w:val="005A3504"/>
    <w:rsid w:val="005C16BD"/>
    <w:rsid w:val="00606988"/>
    <w:rsid w:val="006132F2"/>
    <w:rsid w:val="00626D71"/>
    <w:rsid w:val="006623C9"/>
    <w:rsid w:val="00663D73"/>
    <w:rsid w:val="0066568D"/>
    <w:rsid w:val="00680A2C"/>
    <w:rsid w:val="00682ABC"/>
    <w:rsid w:val="0068583D"/>
    <w:rsid w:val="006A5F76"/>
    <w:rsid w:val="006B21D6"/>
    <w:rsid w:val="006B377F"/>
    <w:rsid w:val="006C07E5"/>
    <w:rsid w:val="006D1A7C"/>
    <w:rsid w:val="006D7262"/>
    <w:rsid w:val="006F28EA"/>
    <w:rsid w:val="007021FE"/>
    <w:rsid w:val="00715A46"/>
    <w:rsid w:val="007313D3"/>
    <w:rsid w:val="007431FA"/>
    <w:rsid w:val="0074517B"/>
    <w:rsid w:val="00750417"/>
    <w:rsid w:val="00793580"/>
    <w:rsid w:val="007A4911"/>
    <w:rsid w:val="007B46B1"/>
    <w:rsid w:val="007E7F2D"/>
    <w:rsid w:val="007F0DDF"/>
    <w:rsid w:val="007F1D71"/>
    <w:rsid w:val="008216B7"/>
    <w:rsid w:val="00824E0B"/>
    <w:rsid w:val="00866D5F"/>
    <w:rsid w:val="00867C9D"/>
    <w:rsid w:val="0087687E"/>
    <w:rsid w:val="008A7CC9"/>
    <w:rsid w:val="008B22A3"/>
    <w:rsid w:val="008B75E2"/>
    <w:rsid w:val="008C63F3"/>
    <w:rsid w:val="008E5240"/>
    <w:rsid w:val="0090743B"/>
    <w:rsid w:val="00954E3D"/>
    <w:rsid w:val="00956CCD"/>
    <w:rsid w:val="00957AFD"/>
    <w:rsid w:val="009778FA"/>
    <w:rsid w:val="00980943"/>
    <w:rsid w:val="00995A7F"/>
    <w:rsid w:val="00A12BF8"/>
    <w:rsid w:val="00A15AD9"/>
    <w:rsid w:val="00A84C7C"/>
    <w:rsid w:val="00A857F8"/>
    <w:rsid w:val="00A8748F"/>
    <w:rsid w:val="00AA1954"/>
    <w:rsid w:val="00AB0FF0"/>
    <w:rsid w:val="00AB1C0D"/>
    <w:rsid w:val="00AF5075"/>
    <w:rsid w:val="00B0034C"/>
    <w:rsid w:val="00B06B52"/>
    <w:rsid w:val="00B16437"/>
    <w:rsid w:val="00B176DA"/>
    <w:rsid w:val="00B23428"/>
    <w:rsid w:val="00B36D75"/>
    <w:rsid w:val="00B7388F"/>
    <w:rsid w:val="00B821CF"/>
    <w:rsid w:val="00BA7274"/>
    <w:rsid w:val="00BC5D0E"/>
    <w:rsid w:val="00BD740C"/>
    <w:rsid w:val="00C07926"/>
    <w:rsid w:val="00C339B8"/>
    <w:rsid w:val="00C34179"/>
    <w:rsid w:val="00C3463C"/>
    <w:rsid w:val="00C52781"/>
    <w:rsid w:val="00C57789"/>
    <w:rsid w:val="00CA47B8"/>
    <w:rsid w:val="00CB59B9"/>
    <w:rsid w:val="00CB59E3"/>
    <w:rsid w:val="00CD4747"/>
    <w:rsid w:val="00CD4BB9"/>
    <w:rsid w:val="00CD5704"/>
    <w:rsid w:val="00CE1253"/>
    <w:rsid w:val="00CF60A3"/>
    <w:rsid w:val="00D0604B"/>
    <w:rsid w:val="00D17EAB"/>
    <w:rsid w:val="00D303CE"/>
    <w:rsid w:val="00D4266E"/>
    <w:rsid w:val="00D54F05"/>
    <w:rsid w:val="00D62AF5"/>
    <w:rsid w:val="00D77227"/>
    <w:rsid w:val="00D961CC"/>
    <w:rsid w:val="00DA5EEE"/>
    <w:rsid w:val="00DE1B89"/>
    <w:rsid w:val="00DF5D26"/>
    <w:rsid w:val="00E003BB"/>
    <w:rsid w:val="00E35FC1"/>
    <w:rsid w:val="00E573F3"/>
    <w:rsid w:val="00E67266"/>
    <w:rsid w:val="00E726E8"/>
    <w:rsid w:val="00EA2254"/>
    <w:rsid w:val="00EB4128"/>
    <w:rsid w:val="00F20D2B"/>
    <w:rsid w:val="00F22AE6"/>
    <w:rsid w:val="00F66C09"/>
    <w:rsid w:val="00F7174C"/>
    <w:rsid w:val="00F86918"/>
    <w:rsid w:val="00F91CCB"/>
    <w:rsid w:val="00FA12D2"/>
    <w:rsid w:val="00FA5ADB"/>
    <w:rsid w:val="00FB2275"/>
    <w:rsid w:val="00FB7044"/>
    <w:rsid w:val="00FC13CF"/>
    <w:rsid w:val="00FD750F"/>
    <w:rsid w:val="00FE3B11"/>
    <w:rsid w:val="01117E17"/>
    <w:rsid w:val="0146D744"/>
    <w:rsid w:val="0CA021CD"/>
    <w:rsid w:val="1AB32268"/>
    <w:rsid w:val="1C83C98C"/>
    <w:rsid w:val="22A57ACB"/>
    <w:rsid w:val="29739CAE"/>
    <w:rsid w:val="36E0E3FC"/>
    <w:rsid w:val="390CE7FF"/>
    <w:rsid w:val="3A3E7F09"/>
    <w:rsid w:val="4B1F3338"/>
    <w:rsid w:val="5CB84585"/>
    <w:rsid w:val="632EF828"/>
    <w:rsid w:val="64E828B3"/>
    <w:rsid w:val="69A7F855"/>
    <w:rsid w:val="73F2B00A"/>
    <w:rsid w:val="7727E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2592A"/>
  <w14:defaultImageDpi w14:val="32767"/>
  <w15:chartTrackingRefBased/>
  <w15:docId w15:val="{34424CCA-6BD4-4FCD-981A-17146B18E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60AD0"/>
    <w:pPr>
      <w:spacing w:before="120" w:after="120"/>
    </w:pPr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A88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A88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92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22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5C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85C62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4E7A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4E7A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4E7A88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E7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B176DA"/>
    <w:rPr>
      <w:color w:val="954F72" w:themeColor="followedHyperlink"/>
      <w:u w:val="single"/>
    </w:rPr>
  </w:style>
  <w:style w:type="paragraph" w:customStyle="1" w:styleId="Command-linesyntax">
    <w:name w:val="Command-line syntax"/>
    <w:basedOn w:val="ListParagraph"/>
    <w:uiPriority w:val="99"/>
    <w:qFormat/>
    <w:rsid w:val="00560AD0"/>
    <w:pPr>
      <w:pBdr>
        <w:top w:val="single" w:sz="4" w:space="10" w:color="F1F3F4"/>
        <w:left w:val="single" w:sz="4" w:space="10" w:color="F1F3F4"/>
        <w:bottom w:val="single" w:sz="4" w:space="10" w:color="F1F3F4"/>
        <w:right w:val="single" w:sz="4" w:space="10" w:color="F1F3F4"/>
      </w:pBdr>
      <w:shd w:val="clear" w:color="auto" w:fill="F1F3F4"/>
      <w:ind w:left="990"/>
      <w:contextualSpacing w:val="0"/>
    </w:pPr>
    <w:rPr>
      <w:rFonts w:ascii="Consolas" w:eastAsiaTheme="minorHAnsi" w:hAnsi="Consolas" w:cstheme="minorBidi"/>
      <w:color w:val="404040" w:themeColor="text1" w:themeTint="BF"/>
      <w:shd w:val="clear" w:color="auto" w:fill="F1F3F4"/>
    </w:rPr>
  </w:style>
  <w:style w:type="character" w:styleId="CommentReference">
    <w:name w:val="annotation reference"/>
    <w:basedOn w:val="DefaultParagraphFont"/>
    <w:uiPriority w:val="99"/>
    <w:semiHidden/>
    <w:unhideWhenUsed/>
    <w:rsid w:val="00BD74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740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740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74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740C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740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740C"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C07926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7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792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0792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926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Emphasis">
    <w:name w:val="Emphasis"/>
    <w:basedOn w:val="DefaultParagraphFont"/>
    <w:uiPriority w:val="20"/>
    <w:qFormat/>
    <w:rsid w:val="00C07926"/>
    <w:rPr>
      <w:i/>
      <w:iCs/>
    </w:rPr>
  </w:style>
  <w:style w:type="paragraph" w:customStyle="1" w:styleId="ic-flash-info">
    <w:name w:val="ic-flash-info"/>
    <w:basedOn w:val="Normal"/>
    <w:rsid w:val="00C07926"/>
    <w:pPr>
      <w:spacing w:before="100" w:beforeAutospacing="1" w:after="100" w:afterAutospacing="1"/>
    </w:pPr>
  </w:style>
  <w:style w:type="character" w:styleId="IntenseEmphasis">
    <w:name w:val="Intense Emphasis"/>
    <w:basedOn w:val="DefaultParagraphFont"/>
    <w:uiPriority w:val="21"/>
    <w:qFormat/>
    <w:rsid w:val="004147D3"/>
    <w:rPr>
      <w:i/>
      <w:iCs/>
      <w:color w:val="4472C4" w:themeColor="accent1"/>
    </w:rPr>
  </w:style>
  <w:style w:type="character" w:styleId="HTMLCode">
    <w:name w:val="HTML Code"/>
    <w:basedOn w:val="DefaultParagraphFont"/>
    <w:uiPriority w:val="99"/>
    <w:semiHidden/>
    <w:unhideWhenUsed/>
    <w:rsid w:val="00AA1954"/>
    <w:rPr>
      <w:rFonts w:ascii="Courier New" w:eastAsia="Times New Roman" w:hAnsi="Courier New" w:cs="Courier New"/>
      <w:sz w:val="20"/>
      <w:szCs w:val="20"/>
    </w:rPr>
  </w:style>
  <w:style w:type="character" w:customStyle="1" w:styleId="In-LineCommandSyntax">
    <w:name w:val="In-Line Command Syntax"/>
    <w:basedOn w:val="DefaultParagraphFont"/>
    <w:uiPriority w:val="1"/>
    <w:qFormat/>
    <w:rsid w:val="0066568D"/>
    <w:rPr>
      <w:rFonts w:ascii="Consolas" w:hAnsi="Consolas"/>
      <w:color w:val="404040" w:themeColor="text1" w:themeTint="BF"/>
      <w:sz w:val="22"/>
      <w:bdr w:val="none" w:sz="0" w:space="0" w:color="auto"/>
      <w:shd w:val="clear" w:color="auto" w:fill="F1F3F4"/>
    </w:rPr>
  </w:style>
  <w:style w:type="paragraph" w:customStyle="1" w:styleId="PythonComment">
    <w:name w:val="PythonComment"/>
    <w:basedOn w:val="Command-linesyntax"/>
    <w:qFormat/>
    <w:rsid w:val="00FD750F"/>
    <w:rPr>
      <w:b/>
      <w:bCs/>
      <w:color w:val="538135" w:themeColor="accent6" w:themeShade="BF"/>
    </w:rPr>
  </w:style>
  <w:style w:type="paragraph" w:styleId="Header">
    <w:name w:val="header"/>
    <w:basedOn w:val="Normal"/>
    <w:link w:val="HeaderChar"/>
    <w:uiPriority w:val="99"/>
    <w:unhideWhenUsed/>
    <w:rsid w:val="00560AD0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60AD0"/>
    <w:rPr>
      <w:rFonts w:ascii="Calibri" w:eastAsia="Times New Roman" w:hAnsi="Calibri" w:cs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60AD0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60AD0"/>
    <w:rPr>
      <w:rFonts w:ascii="Calibri" w:eastAsia="Times New Roman" w:hAnsi="Calibri" w:cs="Times New Roman"/>
      <w:sz w:val="22"/>
      <w:szCs w:val="22"/>
    </w:rPr>
  </w:style>
  <w:style w:type="table" w:styleId="TableGrid">
    <w:name w:val="Table Grid"/>
    <w:basedOn w:val="TableNormal"/>
    <w:uiPriority w:val="59"/>
    <w:rsid w:val="005C16BD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6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4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Price\OneDrive%20-%20ECPI%20University\Documents%20-%20Product%20Development\Guidelines%20and%20Resources\Templates\Lab%20Repor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DB88931CD2B24783A6F75557389312" ma:contentTypeVersion="9" ma:contentTypeDescription="Create a new document." ma:contentTypeScope="" ma:versionID="3f62a3339313e8625dca3a7edb398cb5">
  <xsd:schema xmlns:xsd="http://www.w3.org/2001/XMLSchema" xmlns:xs="http://www.w3.org/2001/XMLSchema" xmlns:p="http://schemas.microsoft.com/office/2006/metadata/properties" xmlns:ns3="3b2fee51-65bb-4163-b053-fd7188e1a574" targetNamespace="http://schemas.microsoft.com/office/2006/metadata/properties" ma:root="true" ma:fieldsID="fb39d2a7af4d64621c0d8993104efac9" ns3:_="">
    <xsd:import namespace="3b2fee51-65bb-4163-b053-fd7188e1a57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2fee51-65bb-4163-b053-fd7188e1a5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F1CE46-C6C6-4A06-ACD6-BFE7A5A034B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7991735-DCD3-45B1-A011-77EB6015DA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22C7FD-D15A-4C50-A003-E5D9945FBA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2fee51-65bb-4163-b053-fd7188e1a5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Lab Report Template</Template>
  <TotalTime>2</TotalTime>
  <Pages>5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Price</dc:creator>
  <cp:keywords/>
  <dc:description/>
  <cp:lastModifiedBy>NV-Mckinzy, Eric (Northern Virginia)</cp:lastModifiedBy>
  <cp:revision>2</cp:revision>
  <cp:lastPrinted>2021-03-11T13:09:00Z</cp:lastPrinted>
  <dcterms:created xsi:type="dcterms:W3CDTF">2026-07-30T22:31:00Z</dcterms:created>
  <dcterms:modified xsi:type="dcterms:W3CDTF">2026-07-30T22:31:00Z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0x01010062DB88931CD2B24783A6F75557389312</vt:lpwstr>
  </property>
  <property fmtid="{D5CDD505-2E9C-101B-9397-08002B2CF9AE}" pid="3" name="MediaServiceImageTags">
    <vt:lpwstr/>
  </property>
</Properties>
</file>