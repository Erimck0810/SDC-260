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206F05D2" w:rsidR="0087687E" w:rsidRDefault="005C16BD" w:rsidP="0087687E">
      <w:pPr>
        <w:pStyle w:val="Title"/>
      </w:pPr>
      <w:r>
        <w:t xml:space="preserve">Guided Practice - </w:t>
      </w:r>
      <w:r w:rsidR="00C7272D" w:rsidRPr="00C7272D">
        <w:t>Monstrous Adaptability</w:t>
      </w:r>
      <w:r w:rsidR="00C7272D">
        <w:t xml:space="preserve">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28F366BE" w:rsidR="0087687E" w:rsidRDefault="0087687E" w:rsidP="0087687E">
      <w:r>
        <w:t xml:space="preserve">Your Name: </w:t>
      </w:r>
      <w:r w:rsidR="003C7C21">
        <w:t>Eric Mckinzy</w:t>
      </w:r>
      <w:r w:rsidR="003C7C21">
        <w:tab/>
      </w:r>
    </w:p>
    <w:p w14:paraId="14370E21" w14:textId="4C1DD67D" w:rsidR="0087687E" w:rsidRDefault="0087687E" w:rsidP="0087687E">
      <w:r>
        <w:t xml:space="preserve">Assignment Title: </w:t>
      </w:r>
      <w:r w:rsidR="003C7C21">
        <w:t xml:space="preserve">SDC260 Module 2.3 </w:t>
      </w:r>
    </w:p>
    <w:p w14:paraId="399BBC43" w14:textId="63915238" w:rsidR="2CA6D5C8" w:rsidRDefault="2CA6D5C8">
      <w:r>
        <w:t>GitHub Repository:</w:t>
      </w:r>
      <w:r w:rsidR="003C7C21">
        <w:t xml:space="preserve"> </w:t>
      </w:r>
      <w:r w:rsidR="003C7C21" w:rsidRPr="003C7C21">
        <w:t>https://github.com/Erimck0810/SDC-260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65B6189C" w14:textId="069CC557" w:rsidR="005C16BD" w:rsidRDefault="00560771" w:rsidP="005C16BD">
      <w:r>
        <w:t>Briefly describe the work you completed. In your response, mention the creature cards you added</w:t>
      </w:r>
      <w:r w:rsidR="72C0ACC2">
        <w:t xml:space="preserve"> and</w:t>
      </w:r>
      <w:r>
        <w:t xml:space="preserve"> </w:t>
      </w:r>
      <w:r w:rsidR="3FCA84CF">
        <w:t>where you stored the</w:t>
      </w:r>
      <w:r>
        <w:t xml:space="preserve"> image files.</w:t>
      </w:r>
    </w:p>
    <w:p w14:paraId="45480DFE" w14:textId="436D8E7B" w:rsidR="005C16BD" w:rsidRDefault="003C7C21" w:rsidP="0087687E">
      <w:pPr>
        <w:pStyle w:val="Heading1"/>
      </w:pPr>
      <w:r>
        <w:t xml:space="preserve">I added three monsters to the program, gave </w:t>
      </w:r>
      <w:proofErr w:type="spellStart"/>
      <w:r>
        <w:t>gave</w:t>
      </w:r>
      <w:proofErr w:type="spellEnd"/>
      <w:r>
        <w:t xml:space="preserve"> them specific strengths and weaknesses, I also added pictures for each one</w:t>
      </w:r>
    </w:p>
    <w:p w14:paraId="78E3F266" w14:textId="6DC3CDB6" w:rsidR="1E26107B" w:rsidRDefault="1E26107B" w:rsidP="415F569C">
      <w:pPr>
        <w:pStyle w:val="Heading1"/>
        <w:rPr>
          <w:rFonts w:ascii="Calibri Light" w:eastAsia="Calibri Light" w:hAnsi="Calibri Light" w:cs="Calibri Light"/>
        </w:rPr>
      </w:pPr>
      <w:r w:rsidRPr="415F569C">
        <w:rPr>
          <w:rFonts w:ascii="Calibri Light" w:eastAsia="Calibri Light" w:hAnsi="Calibri Light" w:cs="Calibri Light"/>
        </w:rPr>
        <w:t xml:space="preserve">Code Evidence </w:t>
      </w:r>
    </w:p>
    <w:p w14:paraId="7AF2C7EA" w14:textId="0CABDC9E" w:rsidR="1E26107B" w:rsidRDefault="1E26107B" w:rsidP="415F569C">
      <w:pPr>
        <w:rPr>
          <w:rFonts w:eastAsia="Calibri" w:cs="Calibri"/>
          <w:color w:val="000000" w:themeColor="text1"/>
        </w:rPr>
      </w:pPr>
      <w:r w:rsidRPr="415F569C">
        <w:rPr>
          <w:rFonts w:eastAsia="Calibri" w:cs="Calibr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5B8C09B0" w14:textId="1B130850" w:rsidR="415F569C" w:rsidRDefault="415F569C"/>
    <w:p w14:paraId="16BDBC2F" w14:textId="5A48A544" w:rsidR="00C15981" w:rsidRDefault="00C15981" w:rsidP="00C15981">
      <w:pPr>
        <w:pStyle w:val="Heading2"/>
      </w:pPr>
      <w:r>
        <w:t>Screenshot 1: Completed HTML code</w:t>
      </w:r>
    </w:p>
    <w:p w14:paraId="07E90D53" w14:textId="77777777" w:rsidR="00C15981" w:rsidRDefault="00C15981" w:rsidP="00C15981">
      <w:r>
        <w:t>Paste your screenshot below this line:</w:t>
      </w:r>
    </w:p>
    <w:p w14:paraId="12B0F01D" w14:textId="07D622CA" w:rsidR="00C15981" w:rsidRDefault="003C7C21" w:rsidP="00C15981">
      <w:pPr>
        <w:pStyle w:val="Heading2"/>
      </w:pPr>
      <w:r>
        <w:rPr>
          <w:noProof/>
        </w:rPr>
        <w:lastRenderedPageBreak/>
        <w:drawing>
          <wp:inline distT="0" distB="0" distL="0" distR="0" wp14:anchorId="1A7C478D" wp14:editId="66BD50EB">
            <wp:extent cx="5848350" cy="7734300"/>
            <wp:effectExtent l="0" t="0" r="0" b="0"/>
            <wp:docPr id="158924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3C8A" w14:textId="77777777" w:rsidR="00C15981" w:rsidRDefault="00C15981" w:rsidP="00C15981">
      <w:pPr>
        <w:pStyle w:val="Heading2"/>
      </w:pPr>
    </w:p>
    <w:p w14:paraId="56372FDB" w14:textId="237D9EB3" w:rsidR="00C15981" w:rsidRDefault="00C15981" w:rsidP="00C15981">
      <w:pPr>
        <w:pStyle w:val="Heading2"/>
      </w:pPr>
      <w:r>
        <w:t xml:space="preserve">Screenshot 2: </w:t>
      </w:r>
      <w:r w:rsidR="00BC5A81">
        <w:t>Completed CSS Code</w:t>
      </w:r>
    </w:p>
    <w:p w14:paraId="1E33C777" w14:textId="77777777" w:rsidR="00C15981" w:rsidRDefault="00C15981" w:rsidP="00C15981">
      <w:r>
        <w:t>Paste your screenshot below this line:</w:t>
      </w:r>
    </w:p>
    <w:p w14:paraId="60695C8B" w14:textId="1767386A" w:rsidR="00C15981" w:rsidRPr="00C15981" w:rsidRDefault="003C7C21" w:rsidP="00C15981">
      <w:r>
        <w:rPr>
          <w:noProof/>
        </w:rPr>
        <w:lastRenderedPageBreak/>
        <w:drawing>
          <wp:inline distT="0" distB="0" distL="0" distR="0" wp14:anchorId="003B6EAE" wp14:editId="66604C97">
            <wp:extent cx="5800725" cy="7705725"/>
            <wp:effectExtent l="0" t="0" r="9525" b="9525"/>
            <wp:docPr id="2008136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CFB2" w14:textId="2178BC9A" w:rsidR="0087687E" w:rsidRDefault="00BC5A81" w:rsidP="0087687E">
      <w:pPr>
        <w:pStyle w:val="Heading1"/>
      </w:pPr>
      <w:r>
        <w:lastRenderedPageBreak/>
        <w:t>Image File Evidence</w:t>
      </w:r>
    </w:p>
    <w:p w14:paraId="0AD7ABAD" w14:textId="77777777" w:rsidR="003F50FF" w:rsidRPr="003F50FF" w:rsidRDefault="003F50FF" w:rsidP="003F50FF">
      <w:pPr>
        <w:spacing w:line="259" w:lineRule="auto"/>
      </w:pPr>
      <w:r w:rsidRPr="003F50FF">
        <w:t>List the image files you added to the images folder. The file names listed here should match the file names used in your HTML image paths.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5990"/>
        <w:gridCol w:w="1507"/>
      </w:tblGrid>
      <w:tr w:rsidR="00D86869" w14:paraId="2C67A924" w14:textId="77777777" w:rsidTr="006C6709">
        <w:trPr>
          <w:tblHeader/>
          <w:jc w:val="center"/>
        </w:trPr>
        <w:tc>
          <w:tcPr>
            <w:tcW w:w="1902" w:type="dxa"/>
            <w:shd w:val="clear" w:color="auto" w:fill="D9D9D9" w:themeFill="background1" w:themeFillShade="D9"/>
          </w:tcPr>
          <w:p w14:paraId="2A116D57" w14:textId="55B327CC" w:rsidR="00D86869" w:rsidRDefault="00D86869" w:rsidP="00D86869">
            <w:r>
              <w:rPr>
                <w:b/>
              </w:rPr>
              <w:t>Creature Name</w:t>
            </w:r>
          </w:p>
        </w:tc>
        <w:tc>
          <w:tcPr>
            <w:tcW w:w="5616" w:type="dxa"/>
            <w:shd w:val="clear" w:color="auto" w:fill="D9D9D9" w:themeFill="background1" w:themeFillShade="D9"/>
          </w:tcPr>
          <w:p w14:paraId="799C5DDF" w14:textId="14925FD4" w:rsidR="00D86869" w:rsidRDefault="00D86869" w:rsidP="00D86869">
            <w:r>
              <w:rPr>
                <w:b/>
              </w:rPr>
              <w:t>Image File Name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 w14:paraId="7ECA27D9" w14:textId="2DD04F4E" w:rsidR="00D86869" w:rsidRDefault="00D86869" w:rsidP="00D86869">
            <w:r>
              <w:rPr>
                <w:b/>
              </w:rPr>
              <w:t>Alt Text Summary</w:t>
            </w:r>
          </w:p>
        </w:tc>
      </w:tr>
      <w:tr w:rsidR="005C16BD" w14:paraId="17ED8F4E" w14:textId="77777777" w:rsidTr="006C6709">
        <w:trPr>
          <w:jc w:val="center"/>
        </w:trPr>
        <w:tc>
          <w:tcPr>
            <w:tcW w:w="1902" w:type="dxa"/>
          </w:tcPr>
          <w:p w14:paraId="1FD0A6EB" w14:textId="07DAE6C2" w:rsidR="005C16BD" w:rsidRDefault="003C7C21" w:rsidP="009C07ED">
            <w:r>
              <w:t xml:space="preserve">Metropolitan Robot </w:t>
            </w:r>
            <w:r w:rsidR="005C16BD">
              <w:br/>
            </w:r>
            <w:r w:rsidR="005C16BD">
              <w:br/>
            </w:r>
          </w:p>
        </w:tc>
        <w:tc>
          <w:tcPr>
            <w:tcW w:w="5616" w:type="dxa"/>
          </w:tcPr>
          <w:p w14:paraId="2BACA58D" w14:textId="77777777" w:rsidR="005C16BD" w:rsidRDefault="006C6709" w:rsidP="009C07ED">
            <w:r>
              <w:rPr>
                <w:noProof/>
              </w:rPr>
              <w:drawing>
                <wp:inline distT="0" distB="0" distL="0" distR="0" wp14:anchorId="3AF0C4BF" wp14:editId="41B8AA4E">
                  <wp:extent cx="3429000" cy="4286250"/>
                  <wp:effectExtent l="0" t="0" r="0" b="0"/>
                  <wp:docPr id="2" name="Picture 1" descr="Anyone else notice that the silver RA-7 droid has a gold leg where C-3PO  has a silver leg? : r/TheMandalorianT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nyone else notice that the silver RA-7 droid has a gold leg where C-3PO  has a silver leg? : r/TheMandalorianT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C16BD">
              <w:br/>
            </w:r>
            <w:r w:rsidR="005C16BD">
              <w:br/>
            </w:r>
          </w:p>
          <w:p w14:paraId="5D0233BE" w14:textId="77777777" w:rsidR="006C6709" w:rsidRDefault="006C6709" w:rsidP="009C07ED"/>
          <w:p w14:paraId="4FE8B782" w14:textId="77777777" w:rsidR="006C6709" w:rsidRDefault="006C6709" w:rsidP="009C07ED"/>
          <w:p w14:paraId="5730BA01" w14:textId="77777777" w:rsidR="006C6709" w:rsidRDefault="006C6709" w:rsidP="009C07ED"/>
          <w:p w14:paraId="11E020E0" w14:textId="77777777" w:rsidR="006C6709" w:rsidRDefault="006C6709" w:rsidP="009C07ED"/>
          <w:p w14:paraId="45A18536" w14:textId="77777777" w:rsidR="006C6709" w:rsidRDefault="006C6709" w:rsidP="009C07ED"/>
          <w:p w14:paraId="327F9FD1" w14:textId="77777777" w:rsidR="00A23F09" w:rsidRDefault="00A23F09" w:rsidP="009C07ED"/>
          <w:p w14:paraId="22A03ADF" w14:textId="1249F961" w:rsidR="00A23F09" w:rsidRDefault="00A23F09" w:rsidP="009C07ED"/>
        </w:tc>
        <w:tc>
          <w:tcPr>
            <w:tcW w:w="1688" w:type="dxa"/>
          </w:tcPr>
          <w:p w14:paraId="77FF4B02" w14:textId="10D393AC" w:rsidR="005C16BD" w:rsidRDefault="005C16BD" w:rsidP="009C07ED">
            <w:r>
              <w:br/>
            </w:r>
            <w:r>
              <w:br/>
            </w:r>
            <w:r w:rsidR="00A23F09">
              <w:t xml:space="preserve">“a Silver C3P0 walking through the halls of the death star” </w:t>
            </w:r>
          </w:p>
        </w:tc>
      </w:tr>
      <w:tr w:rsidR="005C16BD" w14:paraId="2B9629AF" w14:textId="77777777" w:rsidTr="006C6709">
        <w:trPr>
          <w:jc w:val="center"/>
        </w:trPr>
        <w:tc>
          <w:tcPr>
            <w:tcW w:w="1902" w:type="dxa"/>
          </w:tcPr>
          <w:p w14:paraId="0F9F5551" w14:textId="4E4992BE" w:rsidR="005C16BD" w:rsidRDefault="003C7C21" w:rsidP="009C07ED">
            <w:r>
              <w:lastRenderedPageBreak/>
              <w:t xml:space="preserve">Wasteland Robot </w:t>
            </w:r>
            <w:r w:rsidR="005C16BD">
              <w:br/>
            </w:r>
            <w:r w:rsidR="005C16BD">
              <w:br/>
            </w:r>
          </w:p>
        </w:tc>
        <w:tc>
          <w:tcPr>
            <w:tcW w:w="5616" w:type="dxa"/>
          </w:tcPr>
          <w:p w14:paraId="0191EBA0" w14:textId="77777777" w:rsidR="006C6709" w:rsidRDefault="005C16BD" w:rsidP="009C07ED">
            <w:r>
              <w:br/>
            </w:r>
          </w:p>
          <w:p w14:paraId="6E98BDD1" w14:textId="718B1535" w:rsidR="005C16BD" w:rsidRDefault="006C6709" w:rsidP="009C07ED">
            <w:r>
              <w:rPr>
                <w:noProof/>
              </w:rPr>
              <w:drawing>
                <wp:inline distT="0" distB="0" distL="0" distR="0" wp14:anchorId="22E7B26B" wp14:editId="7B045DB0">
                  <wp:extent cx="3095625" cy="3095625"/>
                  <wp:effectExtent l="0" t="0" r="9525" b="9525"/>
                  <wp:docPr id="15" name="Picture 3" descr="Robot Clawer | Wasteland Wiki | Fand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obot Clawer | Wasteland Wiki | Fand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C16BD">
              <w:br/>
            </w:r>
          </w:p>
        </w:tc>
        <w:tc>
          <w:tcPr>
            <w:tcW w:w="1688" w:type="dxa"/>
          </w:tcPr>
          <w:p w14:paraId="74B7005F" w14:textId="51495DA8" w:rsidR="005C16BD" w:rsidRDefault="005C16BD" w:rsidP="009C07ED">
            <w:r>
              <w:br/>
            </w:r>
            <w:r>
              <w:br/>
            </w:r>
            <w:r w:rsidR="006C6709">
              <w:t>“Metallic robot in the midst of a dusty wasteland</w:t>
            </w:r>
            <w:r w:rsidR="00A23F09">
              <w:t>”</w:t>
            </w:r>
          </w:p>
        </w:tc>
      </w:tr>
      <w:tr w:rsidR="005C16BD" w14:paraId="328021A7" w14:textId="77777777" w:rsidTr="006C6709">
        <w:trPr>
          <w:jc w:val="center"/>
        </w:trPr>
        <w:tc>
          <w:tcPr>
            <w:tcW w:w="1902" w:type="dxa"/>
          </w:tcPr>
          <w:p w14:paraId="3AC9EB14" w14:textId="3702DA13" w:rsidR="005C16BD" w:rsidRDefault="003C7C21" w:rsidP="009C07ED">
            <w:r>
              <w:lastRenderedPageBreak/>
              <w:t xml:space="preserve">Tropical Robot </w:t>
            </w:r>
            <w:r w:rsidR="005C16BD">
              <w:br/>
            </w:r>
            <w:r w:rsidR="005C16BD">
              <w:br/>
            </w:r>
          </w:p>
        </w:tc>
        <w:tc>
          <w:tcPr>
            <w:tcW w:w="5616" w:type="dxa"/>
          </w:tcPr>
          <w:p w14:paraId="6F4C2332" w14:textId="5E58FBC3" w:rsidR="005C16BD" w:rsidRDefault="006C6709" w:rsidP="009C07ED">
            <w:r>
              <w:rPr>
                <w:noProof/>
              </w:rPr>
              <w:drawing>
                <wp:inline distT="0" distB="0" distL="0" distR="0" wp14:anchorId="16BF607A" wp14:editId="0E3B54D7">
                  <wp:extent cx="3667079" cy="3920954"/>
                  <wp:effectExtent l="0" t="0" r="0" b="3810"/>
                  <wp:docPr id="17" name="Picture 5" descr="Tropical jungle mech robot / 3D illustration of science fiction scene with  robot exploring lush green forest Stock Photo - Ala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ropical jungle mech robot / 3D illustration of science fiction scene with  robot exploring lush green forest Stock Photo - Ala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2476" cy="3937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C16BD">
              <w:br/>
            </w:r>
            <w:r w:rsidR="005C16BD">
              <w:br/>
            </w:r>
          </w:p>
        </w:tc>
        <w:tc>
          <w:tcPr>
            <w:tcW w:w="1688" w:type="dxa"/>
          </w:tcPr>
          <w:p w14:paraId="56EF3990" w14:textId="62718D7C" w:rsidR="005C16BD" w:rsidRDefault="005C16BD" w:rsidP="009C07ED">
            <w:r>
              <w:br/>
            </w:r>
            <w:r w:rsidR="006C6709" w:rsidRPr="006C6709">
              <w:t>"Metallic tropical robot covered in vine moss standing in a lush rainforest"</w:t>
            </w:r>
          </w:p>
        </w:tc>
      </w:tr>
    </w:tbl>
    <w:p w14:paraId="24E846CA" w14:textId="77777777" w:rsidR="0087687E" w:rsidRDefault="0087687E" w:rsidP="0087687E"/>
    <w:p w14:paraId="21325C66" w14:textId="2B7F41EB" w:rsidR="005C16BD" w:rsidRDefault="00D86869" w:rsidP="005C16BD">
      <w:pPr>
        <w:pStyle w:val="Heading1"/>
      </w:pPr>
      <w:r>
        <w:t>Rendered Web Page</w:t>
      </w:r>
      <w:r w:rsidR="005C16BD">
        <w:t xml:space="preserve"> Evidence</w:t>
      </w:r>
    </w:p>
    <w:p w14:paraId="004E88B0" w14:textId="77777777" w:rsidR="00B41E30" w:rsidRPr="00B41E30" w:rsidRDefault="00B41E30" w:rsidP="00B41E30">
      <w:r w:rsidRPr="00B41E30">
        <w:t>Insert a screenshot of the completed web page as it appears in your browser. The bestiary should show the new creature cards, visible images, and a flexible layout that wraps or centers appropriately.</w:t>
      </w:r>
    </w:p>
    <w:p w14:paraId="109435E3" w14:textId="08F8FB2E" w:rsidR="005C16BD" w:rsidRDefault="005C16BD" w:rsidP="005C16BD">
      <w:pPr>
        <w:pStyle w:val="Heading2"/>
      </w:pPr>
      <w:r>
        <w:t xml:space="preserve">Screenshot </w:t>
      </w:r>
      <w:r w:rsidR="00B41E30">
        <w:t>3</w:t>
      </w:r>
      <w:r>
        <w:t xml:space="preserve">: </w:t>
      </w:r>
      <w:r w:rsidR="00B41E30">
        <w:t>Rendered Web Page</w:t>
      </w:r>
    </w:p>
    <w:p w14:paraId="20E404DB" w14:textId="77777777" w:rsidR="005C16BD" w:rsidRDefault="005C16BD" w:rsidP="005C16BD">
      <w:r>
        <w:t>Paste your screenshot below this line:</w:t>
      </w:r>
    </w:p>
    <w:p w14:paraId="0931BDF6" w14:textId="77777777" w:rsidR="005C16BD" w:rsidRDefault="005C16BD" w:rsidP="0087687E"/>
    <w:p w14:paraId="0C92617C" w14:textId="48153EA6" w:rsidR="0087687E" w:rsidRDefault="005C16BD" w:rsidP="0087687E">
      <w:pPr>
        <w:pStyle w:val="Heading1"/>
      </w:pPr>
      <w:r>
        <w:t>Reflection</w:t>
      </w:r>
    </w:p>
    <w:p w14:paraId="3D2F5847" w14:textId="5C5A5E8D" w:rsidR="00531C2E" w:rsidRDefault="00825AD2" w:rsidP="00531C2E">
      <w:pPr>
        <w:pStyle w:val="ListParagraph"/>
        <w:numPr>
          <w:ilvl w:val="0"/>
          <w:numId w:val="29"/>
        </w:numPr>
      </w:pPr>
      <w:r w:rsidRPr="00825AD2">
        <w:t>How did Flexbox properties such as gap, flex-wrap, and justify-content help organize the bestiary layout?</w:t>
      </w:r>
      <w:r w:rsidR="00531C2E">
        <w:t xml:space="preserve"> </w:t>
      </w:r>
    </w:p>
    <w:p w14:paraId="107BA67C" w14:textId="77777777" w:rsidR="00531C2E" w:rsidRDefault="00531C2E" w:rsidP="00531C2E">
      <w:pPr>
        <w:pStyle w:val="ListParagraph"/>
      </w:pPr>
    </w:p>
    <w:p w14:paraId="2A811C23" w14:textId="03153761" w:rsidR="00825AD2" w:rsidRPr="00825AD2" w:rsidRDefault="00531C2E" w:rsidP="00531C2E">
      <w:r>
        <w:lastRenderedPageBreak/>
        <w:t xml:space="preserve">Flexbox lets content drop into new rows automatically as the size of the container changes. Keeping the content organized and preventing overcrowding </w:t>
      </w:r>
    </w:p>
    <w:p w14:paraId="7031124B" w14:textId="77777777" w:rsidR="0087687E" w:rsidRDefault="0087687E" w:rsidP="0087687E">
      <w:pPr>
        <w:rPr>
          <w:iCs/>
        </w:rPr>
      </w:pPr>
    </w:p>
    <w:p w14:paraId="526E9B8E" w14:textId="77777777" w:rsidR="00426F09" w:rsidRPr="00426F09" w:rsidRDefault="00426F09" w:rsidP="00426F09">
      <w:pPr>
        <w:rPr>
          <w:iCs/>
        </w:rPr>
      </w:pPr>
      <w:r w:rsidRPr="00426F09">
        <w:rPr>
          <w:iCs/>
        </w:rPr>
        <w:t>2. Why is it important for each creature image to have an accurate file path and meaningful alt text?</w:t>
      </w:r>
    </w:p>
    <w:p w14:paraId="5075FA45" w14:textId="77777777" w:rsidR="00825AD2" w:rsidRDefault="00825AD2" w:rsidP="0087687E">
      <w:pPr>
        <w:rPr>
          <w:iCs/>
        </w:rPr>
      </w:pPr>
    </w:p>
    <w:p w14:paraId="2597BFE2" w14:textId="2D3A9B46" w:rsidR="00C07926" w:rsidRPr="006C6709" w:rsidRDefault="00531C2E" w:rsidP="0087687E">
      <w:pPr>
        <w:rPr>
          <w:iCs/>
        </w:rPr>
      </w:pPr>
      <w:r>
        <w:rPr>
          <w:iCs/>
        </w:rPr>
        <w:t xml:space="preserve">Accurate file path is a must because when you’re describing </w:t>
      </w:r>
      <w:proofErr w:type="gramStart"/>
      <w:r>
        <w:rPr>
          <w:iCs/>
        </w:rPr>
        <w:t>what it</w:t>
      </w:r>
      <w:proofErr w:type="gramEnd"/>
      <w:r>
        <w:rPr>
          <w:iCs/>
        </w:rPr>
        <w:t xml:space="preserve"> is in the code and you describe it wrong. You’re putting forth the wrong idea. </w:t>
      </w:r>
      <w:proofErr w:type="gramStart"/>
      <w:r>
        <w:rPr>
          <w:iCs/>
        </w:rPr>
        <w:t>Also</w:t>
      </w:r>
      <w:proofErr w:type="gramEnd"/>
      <w:r>
        <w:rPr>
          <w:iCs/>
        </w:rPr>
        <w:t xml:space="preserve"> it prevents broken images, because the system depends on all parts of the code </w:t>
      </w:r>
      <w:proofErr w:type="gramStart"/>
      <w:r>
        <w:rPr>
          <w:iCs/>
        </w:rPr>
        <w:t>being in alignment</w:t>
      </w:r>
      <w:proofErr w:type="gramEnd"/>
      <w:r>
        <w:rPr>
          <w:iCs/>
        </w:rPr>
        <w:t>.</w:t>
      </w:r>
      <w:r w:rsidR="006C6709">
        <w:rPr>
          <w:iCs/>
        </w:rPr>
        <w:t xml:space="preserve"> </w:t>
      </w:r>
      <w:r>
        <w:t>Alt text uses descriptions to search engine queries, so it improves search engine optimization. It also allows the text to be read out loud.</w:t>
      </w:r>
    </w:p>
    <w:sectPr w:rsidR="00C07926" w:rsidRPr="006C6709" w:rsidSect="00651FB3">
      <w:headerReference w:type="default" r:id="rId15"/>
      <w:footerReference w:type="default" r:id="rId16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7762" w14:textId="77777777" w:rsidR="00A50538" w:rsidRDefault="00A50538" w:rsidP="00560AD0">
      <w:pPr>
        <w:spacing w:before="0" w:after="0"/>
      </w:pPr>
      <w:r>
        <w:separator/>
      </w:r>
    </w:p>
  </w:endnote>
  <w:endnote w:type="continuationSeparator" w:id="0">
    <w:p w14:paraId="4C03912D" w14:textId="77777777" w:rsidR="00A50538" w:rsidRDefault="00A50538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6E71" w14:textId="77777777" w:rsidR="00A50538" w:rsidRDefault="00A50538" w:rsidP="00560AD0">
      <w:pPr>
        <w:spacing w:before="0" w:after="0"/>
      </w:pPr>
      <w:r>
        <w:separator/>
      </w:r>
    </w:p>
  </w:footnote>
  <w:footnote w:type="continuationSeparator" w:id="0">
    <w:p w14:paraId="417DC46C" w14:textId="77777777" w:rsidR="00A50538" w:rsidRDefault="00A50538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429D5"/>
    <w:multiLevelType w:val="hybridMultilevel"/>
    <w:tmpl w:val="18A4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3"/>
  </w:num>
  <w:num w:numId="3" w16cid:durableId="994574646">
    <w:abstractNumId w:val="6"/>
  </w:num>
  <w:num w:numId="4" w16cid:durableId="1986231101">
    <w:abstractNumId w:val="14"/>
  </w:num>
  <w:num w:numId="5" w16cid:durableId="682174521">
    <w:abstractNumId w:val="11"/>
  </w:num>
  <w:num w:numId="6" w16cid:durableId="320744112">
    <w:abstractNumId w:val="24"/>
  </w:num>
  <w:num w:numId="7" w16cid:durableId="996038126">
    <w:abstractNumId w:val="17"/>
  </w:num>
  <w:num w:numId="8" w16cid:durableId="74742967">
    <w:abstractNumId w:val="18"/>
  </w:num>
  <w:num w:numId="9" w16cid:durableId="62219970">
    <w:abstractNumId w:val="16"/>
  </w:num>
  <w:num w:numId="10" w16cid:durableId="1054281362">
    <w:abstractNumId w:val="12"/>
  </w:num>
  <w:num w:numId="11" w16cid:durableId="1917477807">
    <w:abstractNumId w:val="25"/>
  </w:num>
  <w:num w:numId="12" w16cid:durableId="966860696">
    <w:abstractNumId w:val="20"/>
  </w:num>
  <w:num w:numId="13" w16cid:durableId="2016878718">
    <w:abstractNumId w:val="9"/>
  </w:num>
  <w:num w:numId="14" w16cid:durableId="1157648801">
    <w:abstractNumId w:val="15"/>
  </w:num>
  <w:num w:numId="15" w16cid:durableId="28069069">
    <w:abstractNumId w:val="23"/>
  </w:num>
  <w:num w:numId="16" w16cid:durableId="102113482">
    <w:abstractNumId w:val="1"/>
  </w:num>
  <w:num w:numId="17" w16cid:durableId="1868058831">
    <w:abstractNumId w:val="21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2"/>
  </w:num>
  <w:num w:numId="22" w16cid:durableId="2128498606">
    <w:abstractNumId w:val="0"/>
  </w:num>
  <w:num w:numId="23" w16cid:durableId="507064661">
    <w:abstractNumId w:val="19"/>
  </w:num>
  <w:num w:numId="24" w16cid:durableId="723408353">
    <w:abstractNumId w:val="2"/>
  </w:num>
  <w:num w:numId="25" w16cid:durableId="1171918006">
    <w:abstractNumId w:val="12"/>
  </w:num>
  <w:num w:numId="26" w16cid:durableId="8231998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  <w:num w:numId="29" w16cid:durableId="15126475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304EA"/>
    <w:rsid w:val="00032674"/>
    <w:rsid w:val="00047377"/>
    <w:rsid w:val="000A72B5"/>
    <w:rsid w:val="000D75EC"/>
    <w:rsid w:val="000F572F"/>
    <w:rsid w:val="001149C8"/>
    <w:rsid w:val="0012287D"/>
    <w:rsid w:val="00130BE9"/>
    <w:rsid w:val="00134B18"/>
    <w:rsid w:val="00134E60"/>
    <w:rsid w:val="0014276C"/>
    <w:rsid w:val="00146063"/>
    <w:rsid w:val="00147779"/>
    <w:rsid w:val="001760DE"/>
    <w:rsid w:val="001D5D9E"/>
    <w:rsid w:val="001E118C"/>
    <w:rsid w:val="001F387C"/>
    <w:rsid w:val="001F52A9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A2363"/>
    <w:rsid w:val="002D695E"/>
    <w:rsid w:val="002E2A2F"/>
    <w:rsid w:val="00336AB8"/>
    <w:rsid w:val="00342A95"/>
    <w:rsid w:val="00390DB9"/>
    <w:rsid w:val="003B3C7D"/>
    <w:rsid w:val="003C7C21"/>
    <w:rsid w:val="003F4C11"/>
    <w:rsid w:val="003F50FF"/>
    <w:rsid w:val="004075B3"/>
    <w:rsid w:val="004147D3"/>
    <w:rsid w:val="00414D51"/>
    <w:rsid w:val="00424BD6"/>
    <w:rsid w:val="00425C5B"/>
    <w:rsid w:val="00426F09"/>
    <w:rsid w:val="00433F65"/>
    <w:rsid w:val="00437C47"/>
    <w:rsid w:val="0046191F"/>
    <w:rsid w:val="00462CDF"/>
    <w:rsid w:val="00463F69"/>
    <w:rsid w:val="004E7A88"/>
    <w:rsid w:val="004F36C5"/>
    <w:rsid w:val="00531C2E"/>
    <w:rsid w:val="00534FF2"/>
    <w:rsid w:val="00544549"/>
    <w:rsid w:val="00547F2A"/>
    <w:rsid w:val="00560771"/>
    <w:rsid w:val="00560AD0"/>
    <w:rsid w:val="005765E6"/>
    <w:rsid w:val="005A1825"/>
    <w:rsid w:val="005A3504"/>
    <w:rsid w:val="005C16BD"/>
    <w:rsid w:val="006132F2"/>
    <w:rsid w:val="00626D71"/>
    <w:rsid w:val="006623C9"/>
    <w:rsid w:val="00663D73"/>
    <w:rsid w:val="0066568D"/>
    <w:rsid w:val="00680A2C"/>
    <w:rsid w:val="00682ABC"/>
    <w:rsid w:val="006A5F76"/>
    <w:rsid w:val="006B21D6"/>
    <w:rsid w:val="006B377F"/>
    <w:rsid w:val="006C6709"/>
    <w:rsid w:val="006D7262"/>
    <w:rsid w:val="006F28EA"/>
    <w:rsid w:val="007021FE"/>
    <w:rsid w:val="00715A46"/>
    <w:rsid w:val="0074517B"/>
    <w:rsid w:val="00750417"/>
    <w:rsid w:val="00793580"/>
    <w:rsid w:val="00797276"/>
    <w:rsid w:val="007A4911"/>
    <w:rsid w:val="007E7F2D"/>
    <w:rsid w:val="007F1D71"/>
    <w:rsid w:val="008216B7"/>
    <w:rsid w:val="00824E0B"/>
    <w:rsid w:val="00825AD2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5A7F"/>
    <w:rsid w:val="00A23F09"/>
    <w:rsid w:val="00A50538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41E30"/>
    <w:rsid w:val="00B7388F"/>
    <w:rsid w:val="00B821CF"/>
    <w:rsid w:val="00BA7274"/>
    <w:rsid w:val="00BC5A81"/>
    <w:rsid w:val="00BD740C"/>
    <w:rsid w:val="00C07926"/>
    <w:rsid w:val="00C15981"/>
    <w:rsid w:val="00C339B8"/>
    <w:rsid w:val="00C34179"/>
    <w:rsid w:val="00C3463C"/>
    <w:rsid w:val="00C52781"/>
    <w:rsid w:val="00C7272D"/>
    <w:rsid w:val="00CA47B8"/>
    <w:rsid w:val="00CB59E3"/>
    <w:rsid w:val="00CD5704"/>
    <w:rsid w:val="00CE1253"/>
    <w:rsid w:val="00CF60A3"/>
    <w:rsid w:val="00D0604B"/>
    <w:rsid w:val="00D17EAB"/>
    <w:rsid w:val="00D303CE"/>
    <w:rsid w:val="00D4266E"/>
    <w:rsid w:val="00D54F05"/>
    <w:rsid w:val="00D77227"/>
    <w:rsid w:val="00D86869"/>
    <w:rsid w:val="00DA5EEE"/>
    <w:rsid w:val="00DE1B89"/>
    <w:rsid w:val="00DF5D26"/>
    <w:rsid w:val="00E003BB"/>
    <w:rsid w:val="00E35FC1"/>
    <w:rsid w:val="00E573F3"/>
    <w:rsid w:val="00E67266"/>
    <w:rsid w:val="00E726E8"/>
    <w:rsid w:val="00EA2254"/>
    <w:rsid w:val="00EB4128"/>
    <w:rsid w:val="00F20D2B"/>
    <w:rsid w:val="00F7174C"/>
    <w:rsid w:val="00F86918"/>
    <w:rsid w:val="00FA5ADB"/>
    <w:rsid w:val="00FB2275"/>
    <w:rsid w:val="00FB7044"/>
    <w:rsid w:val="00FD750F"/>
    <w:rsid w:val="00FE3B11"/>
    <w:rsid w:val="0BF24CB7"/>
    <w:rsid w:val="15B592D0"/>
    <w:rsid w:val="1AB32268"/>
    <w:rsid w:val="1E26107B"/>
    <w:rsid w:val="23BB4DF8"/>
    <w:rsid w:val="2B9F1BED"/>
    <w:rsid w:val="2CA6D5C8"/>
    <w:rsid w:val="30F6AE23"/>
    <w:rsid w:val="36E0E3FC"/>
    <w:rsid w:val="3FCA84CF"/>
    <w:rsid w:val="4067A3F9"/>
    <w:rsid w:val="415F569C"/>
    <w:rsid w:val="4AADF6F5"/>
    <w:rsid w:val="64202A1C"/>
    <w:rsid w:val="64E828B3"/>
    <w:rsid w:val="72C0ACC2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B88931CD2B24783A6F75557389312" ma:contentTypeVersion="9" ma:contentTypeDescription="Create a new document." ma:contentTypeScope="" ma:versionID="3f62a3339313e8625dca3a7edb398cb5">
  <xsd:schema xmlns:xsd="http://www.w3.org/2001/XMLSchema" xmlns:xs="http://www.w3.org/2001/XMLSchema" xmlns:p="http://schemas.microsoft.com/office/2006/metadata/properties" xmlns:ns3="3b2fee51-65bb-4163-b053-fd7188e1a574" targetNamespace="http://schemas.microsoft.com/office/2006/metadata/properties" ma:root="true" ma:fieldsID="fb39d2a7af4d64621c0d8993104efac9" ns3:_="">
    <xsd:import namespace="3b2fee51-65bb-4163-b053-fd7188e1a5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fee51-65bb-4163-b053-fd7188e1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E21715-D11B-4116-805A-35D99C66A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fee51-65bb-4163-b053-fd7188e1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0</TotalTime>
  <Pages>8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NV-Mckinzy, Eric (Northern Virginia)</cp:lastModifiedBy>
  <cp:revision>2</cp:revision>
  <cp:lastPrinted>2021-03-11T13:09:00Z</cp:lastPrinted>
  <dcterms:created xsi:type="dcterms:W3CDTF">2026-08-05T01:25:00Z</dcterms:created>
  <dcterms:modified xsi:type="dcterms:W3CDTF">2026-08-05T01:25:00Z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0x01010062DB88931CD2B24783A6F75557389312</vt:lpwstr>
  </property>
  <property fmtid="{D5CDD505-2E9C-101B-9397-08002B2CF9AE}" pid="3" name="MediaServiceImageTags">
    <vt:lpwstr/>
  </property>
</Properties>
</file>