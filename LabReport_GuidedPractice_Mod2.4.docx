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229CF978" w:rsidR="0087687E" w:rsidRDefault="005C16BD" w:rsidP="0087687E">
      <w:pPr>
        <w:pStyle w:val="Title"/>
      </w:pPr>
      <w:r>
        <w:t xml:space="preserve">Guided Practice - </w:t>
      </w:r>
      <w:r w:rsidR="00D17F58" w:rsidRPr="00D17F58">
        <w:t>Legendary Layouts</w:t>
      </w:r>
      <w:r w:rsidR="00D17F58">
        <w:t xml:space="preserve">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6A451ED1" w:rsidR="0087687E" w:rsidRDefault="0087687E" w:rsidP="0087687E">
      <w:r>
        <w:t xml:space="preserve">Your Name: </w:t>
      </w:r>
      <w:r w:rsidR="00EB4584">
        <w:t xml:space="preserve">Eric Mckinzy </w:t>
      </w:r>
      <w:r w:rsidR="00EB4584">
        <w:tab/>
      </w:r>
    </w:p>
    <w:p w14:paraId="14370E21" w14:textId="5CD72BC0" w:rsidR="0087687E" w:rsidRDefault="0087687E" w:rsidP="0087687E">
      <w:r>
        <w:t xml:space="preserve">Assignment Title: </w:t>
      </w:r>
      <w:r w:rsidR="00EB4584">
        <w:t>SDC260 Mod 2.4</w:t>
      </w:r>
    </w:p>
    <w:p w14:paraId="399BBC43" w14:textId="5C88C329" w:rsidR="2CA6D5C8" w:rsidRDefault="2CA6D5C8">
      <w:r>
        <w:t>GitHub Repository:</w:t>
      </w:r>
      <w:r w:rsidR="00EB4584">
        <w:t xml:space="preserve"> </w:t>
      </w:r>
      <w:r w:rsidR="00EB4584" w:rsidRPr="00EB4584">
        <w:t>https://github.com/Erimck0810/SDC-260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37D0D02E" w14:textId="7FAB120E" w:rsidR="00D90D3B" w:rsidRPr="00D90D3B" w:rsidRDefault="00D90D3B" w:rsidP="00D90D3B">
      <w:r>
        <w:t>Briefly describe the work you completed. In your response, mention the quest listings you added.</w:t>
      </w:r>
    </w:p>
    <w:p w14:paraId="39713A18" w14:textId="5064C642" w:rsidR="00B154F2" w:rsidRDefault="00EB4584" w:rsidP="00B154F2">
      <w:r>
        <w:t xml:space="preserve">I have expanded the job board by three additions. I have also added a layer </w:t>
      </w:r>
      <w:proofErr w:type="gramStart"/>
      <w:r>
        <w:t>of  style</w:t>
      </w:r>
      <w:proofErr w:type="gramEnd"/>
      <w:r>
        <w:t xml:space="preserve"> onto it by adding a graph type of organization to </w:t>
      </w:r>
      <w:proofErr w:type="gramStart"/>
      <w:r>
        <w:t>have</w:t>
      </w:r>
      <w:proofErr w:type="gramEnd"/>
      <w:r>
        <w:t xml:space="preserve"> better use of the space on the page</w:t>
      </w:r>
    </w:p>
    <w:p w14:paraId="08E22ADA" w14:textId="5DCDC0FB" w:rsidR="00560771" w:rsidRDefault="00D90D3B" w:rsidP="0087687E">
      <w:pPr>
        <w:pStyle w:val="Heading1"/>
      </w:pPr>
      <w:r>
        <w:t>Quest Listing</w:t>
      </w:r>
      <w:r w:rsidR="00560771">
        <w:t xml:space="preserve"> Evidence </w:t>
      </w:r>
    </w:p>
    <w:p w14:paraId="1BC96ED5" w14:textId="77777777" w:rsidR="002E3113" w:rsidRDefault="002E3113" w:rsidP="002E3113">
      <w:r w:rsidRPr="002E3113">
        <w:t>List the three new quests you added to the job 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2277"/>
        <w:gridCol w:w="2423"/>
        <w:gridCol w:w="2132"/>
      </w:tblGrid>
      <w:tr w:rsidR="0017763A" w14:paraId="305A04F5" w14:textId="1D4AC679" w:rsidTr="00DF68FD">
        <w:trPr>
          <w:tblHeader/>
          <w:jc w:val="center"/>
        </w:trPr>
        <w:tc>
          <w:tcPr>
            <w:tcW w:w="2374" w:type="dxa"/>
            <w:shd w:val="clear" w:color="auto" w:fill="D9D9D9" w:themeFill="background1" w:themeFillShade="D9"/>
          </w:tcPr>
          <w:p w14:paraId="1CE77417" w14:textId="2836D282" w:rsidR="0017763A" w:rsidRDefault="0017763A" w:rsidP="0017763A">
            <w:r>
              <w:rPr>
                <w:b/>
              </w:rPr>
              <w:t>Quest Title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 w14:paraId="765D47E1" w14:textId="7BE307F5" w:rsidR="0017763A" w:rsidRDefault="0017763A" w:rsidP="0017763A">
            <w:r>
              <w:rPr>
                <w:b/>
              </w:rPr>
              <w:t>Quest Description Summary</w:t>
            </w:r>
          </w:p>
        </w:tc>
        <w:tc>
          <w:tcPr>
            <w:tcW w:w="2423" w:type="dxa"/>
            <w:shd w:val="clear" w:color="auto" w:fill="D9D9D9" w:themeFill="background1" w:themeFillShade="D9"/>
          </w:tcPr>
          <w:p w14:paraId="739B8569" w14:textId="772163ED" w:rsidR="0017763A" w:rsidRDefault="0017763A" w:rsidP="0017763A">
            <w:r>
              <w:rPr>
                <w:b/>
              </w:rPr>
              <w:t>Reward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 w14:paraId="58ACE23A" w14:textId="57037D06" w:rsidR="0017763A" w:rsidRDefault="0017763A" w:rsidP="0017763A">
            <w:pPr>
              <w:rPr>
                <w:b/>
              </w:rPr>
            </w:pPr>
            <w:r>
              <w:rPr>
                <w:b/>
              </w:rPr>
              <w:t>Difficulty</w:t>
            </w:r>
          </w:p>
        </w:tc>
      </w:tr>
      <w:tr w:rsidR="00DF68FD" w14:paraId="21C61A3C" w14:textId="1E3D881C" w:rsidTr="00DF68FD">
        <w:trPr>
          <w:jc w:val="center"/>
        </w:trPr>
        <w:tc>
          <w:tcPr>
            <w:tcW w:w="2374" w:type="dxa"/>
          </w:tcPr>
          <w:p w14:paraId="087CEF91" w14:textId="3C6DDFC7" w:rsidR="00DF68FD" w:rsidRDefault="00EB4584" w:rsidP="0086276A">
            <w:r>
              <w:t>Build a Repair Depot</w:t>
            </w:r>
            <w:r w:rsidR="00DF68FD">
              <w:br/>
            </w:r>
            <w:r w:rsidR="00DF68FD">
              <w:br/>
            </w:r>
          </w:p>
        </w:tc>
        <w:tc>
          <w:tcPr>
            <w:tcW w:w="2277" w:type="dxa"/>
          </w:tcPr>
          <w:p w14:paraId="3BFF48DF" w14:textId="2EB45D30" w:rsidR="00DF68FD" w:rsidRDefault="00EB4584" w:rsidP="0086276A">
            <w:r>
              <w:t xml:space="preserve">Build a </w:t>
            </w:r>
            <w:proofErr w:type="gramStart"/>
            <w:r>
              <w:t>multi frequency</w:t>
            </w:r>
            <w:proofErr w:type="gramEnd"/>
            <w:r>
              <w:t xml:space="preserve"> repair depot</w:t>
            </w:r>
            <w:r w:rsidR="00DF68FD">
              <w:br/>
            </w:r>
            <w:r w:rsidR="00DF68FD">
              <w:br/>
            </w:r>
          </w:p>
        </w:tc>
        <w:tc>
          <w:tcPr>
            <w:tcW w:w="2423" w:type="dxa"/>
          </w:tcPr>
          <w:p w14:paraId="4B9B5985" w14:textId="1C2A93E6" w:rsidR="00DF68FD" w:rsidRDefault="00EB4584" w:rsidP="0086276A">
            <w:r>
              <w:t xml:space="preserve">2,000 Gold </w:t>
            </w:r>
            <w:r w:rsidR="00DF68FD">
              <w:br/>
            </w:r>
            <w:r w:rsidR="00DF68FD">
              <w:br/>
            </w:r>
          </w:p>
        </w:tc>
        <w:tc>
          <w:tcPr>
            <w:tcW w:w="2132" w:type="dxa"/>
          </w:tcPr>
          <w:p w14:paraId="399B49FA" w14:textId="6934FCFA" w:rsidR="00DF68FD" w:rsidRDefault="00EB4584" w:rsidP="0086276A">
            <w:r>
              <w:t xml:space="preserve">Hard </w:t>
            </w:r>
          </w:p>
        </w:tc>
      </w:tr>
      <w:tr w:rsidR="00DF68FD" w14:paraId="5F4C64F6" w14:textId="711615E7" w:rsidTr="00DF68FD">
        <w:trPr>
          <w:jc w:val="center"/>
        </w:trPr>
        <w:tc>
          <w:tcPr>
            <w:tcW w:w="2374" w:type="dxa"/>
          </w:tcPr>
          <w:p w14:paraId="47E93E3F" w14:textId="644A0CCE" w:rsidR="00DF68FD" w:rsidRDefault="00EB4584" w:rsidP="0086276A">
            <w:r>
              <w:t xml:space="preserve">Build a trading post </w:t>
            </w:r>
            <w:r w:rsidR="00DF68FD">
              <w:br/>
            </w:r>
            <w:r w:rsidR="00DF68FD">
              <w:br/>
            </w:r>
          </w:p>
        </w:tc>
        <w:tc>
          <w:tcPr>
            <w:tcW w:w="2277" w:type="dxa"/>
          </w:tcPr>
          <w:p w14:paraId="5A05D78B" w14:textId="4D2D967E" w:rsidR="00DF68FD" w:rsidRDefault="00EB4584" w:rsidP="0086276A">
            <w:r>
              <w:t xml:space="preserve">Build a multi faction trading post </w:t>
            </w:r>
            <w:r w:rsidR="00DF68FD">
              <w:br/>
            </w:r>
            <w:r w:rsidR="00DF68FD">
              <w:br/>
            </w:r>
          </w:p>
        </w:tc>
        <w:tc>
          <w:tcPr>
            <w:tcW w:w="2423" w:type="dxa"/>
          </w:tcPr>
          <w:p w14:paraId="2D2AD57A" w14:textId="2F2AB422" w:rsidR="00DF68FD" w:rsidRDefault="00EB4584" w:rsidP="0086276A">
            <w:r>
              <w:t xml:space="preserve">2,000 Gold </w:t>
            </w:r>
            <w:r w:rsidR="00DF68FD">
              <w:br/>
            </w:r>
            <w:r w:rsidR="00DF68FD">
              <w:br/>
            </w:r>
          </w:p>
        </w:tc>
        <w:tc>
          <w:tcPr>
            <w:tcW w:w="2132" w:type="dxa"/>
          </w:tcPr>
          <w:p w14:paraId="77534423" w14:textId="0FA9EDBE" w:rsidR="00DF68FD" w:rsidRDefault="00EB4584" w:rsidP="0086276A">
            <w:r>
              <w:t>Hard</w:t>
            </w:r>
          </w:p>
        </w:tc>
      </w:tr>
      <w:tr w:rsidR="00DF68FD" w14:paraId="07505C32" w14:textId="360DD694" w:rsidTr="00DF68FD">
        <w:trPr>
          <w:jc w:val="center"/>
        </w:trPr>
        <w:tc>
          <w:tcPr>
            <w:tcW w:w="2374" w:type="dxa"/>
          </w:tcPr>
          <w:p w14:paraId="53DAD41B" w14:textId="19729E3F" w:rsidR="00DF68FD" w:rsidRDefault="00EB4584" w:rsidP="0086276A">
            <w:r>
              <w:t xml:space="preserve">Build up your camp </w:t>
            </w:r>
            <w:r w:rsidR="00DF68FD">
              <w:br/>
            </w:r>
            <w:r w:rsidR="00DF68FD">
              <w:br/>
            </w:r>
          </w:p>
        </w:tc>
        <w:tc>
          <w:tcPr>
            <w:tcW w:w="2277" w:type="dxa"/>
          </w:tcPr>
          <w:p w14:paraId="0D07E42E" w14:textId="656F13C0" w:rsidR="00DF68FD" w:rsidRDefault="00EB4584" w:rsidP="0086276A">
            <w:r>
              <w:t xml:space="preserve">Build </w:t>
            </w:r>
            <w:proofErr w:type="spellStart"/>
            <w:proofErr w:type="gramStart"/>
            <w:r>
              <w:t>atleast</w:t>
            </w:r>
            <w:proofErr w:type="spellEnd"/>
            <w:proofErr w:type="gramEnd"/>
            <w:r>
              <w:t xml:space="preserve"> three structures to expand your base</w:t>
            </w:r>
            <w:r w:rsidR="00DF68FD">
              <w:br/>
            </w:r>
            <w:r w:rsidR="00DF68FD">
              <w:br/>
            </w:r>
          </w:p>
        </w:tc>
        <w:tc>
          <w:tcPr>
            <w:tcW w:w="2423" w:type="dxa"/>
          </w:tcPr>
          <w:p w14:paraId="02C9806C" w14:textId="7693F8C4" w:rsidR="00DF68FD" w:rsidRDefault="00EB4584" w:rsidP="0086276A">
            <w:r>
              <w:t xml:space="preserve">1,500 Gold </w:t>
            </w:r>
            <w:r w:rsidR="00DF68FD">
              <w:br/>
            </w:r>
            <w:r w:rsidR="00DF68FD">
              <w:br/>
            </w:r>
          </w:p>
        </w:tc>
        <w:tc>
          <w:tcPr>
            <w:tcW w:w="2132" w:type="dxa"/>
          </w:tcPr>
          <w:p w14:paraId="4BEDAEFA" w14:textId="63CE00E9" w:rsidR="00DF68FD" w:rsidRDefault="00EB4584" w:rsidP="0086276A">
            <w:r>
              <w:t>Medium</w:t>
            </w:r>
          </w:p>
        </w:tc>
      </w:tr>
    </w:tbl>
    <w:p w14:paraId="62561EC6" w14:textId="77777777" w:rsidR="002E3113" w:rsidRPr="002E3113" w:rsidRDefault="002E3113" w:rsidP="002E3113"/>
    <w:p w14:paraId="16BDBC2F" w14:textId="6D24A90D" w:rsidR="00C15981" w:rsidRDefault="00C15981" w:rsidP="00C15981">
      <w:pPr>
        <w:pStyle w:val="Heading2"/>
      </w:pPr>
      <w:r>
        <w:lastRenderedPageBreak/>
        <w:t xml:space="preserve">Screenshot 1: Completed HTML </w:t>
      </w:r>
      <w:r w:rsidR="6083ED54">
        <w:t>C</w:t>
      </w:r>
      <w:r>
        <w:t>ode</w:t>
      </w:r>
    </w:p>
    <w:p w14:paraId="12B0F01D" w14:textId="3304AEB4" w:rsidR="00C15981" w:rsidRDefault="00B154F2" w:rsidP="00C15981">
      <w:pPr>
        <w:pStyle w:val="Heading2"/>
      </w:pPr>
      <w:r>
        <w:rPr>
          <w:noProof/>
        </w:rPr>
        <w:drawing>
          <wp:inline distT="0" distB="0" distL="0" distR="0" wp14:anchorId="55AF0721" wp14:editId="36B171BA">
            <wp:extent cx="5848350" cy="5124450"/>
            <wp:effectExtent l="0" t="0" r="0" b="0"/>
            <wp:docPr id="57352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3C8A" w14:textId="77777777" w:rsidR="00C15981" w:rsidRDefault="00C15981" w:rsidP="00C15981">
      <w:pPr>
        <w:pStyle w:val="Heading2"/>
      </w:pPr>
    </w:p>
    <w:p w14:paraId="143A0689" w14:textId="77777777" w:rsidR="00B154F2" w:rsidRDefault="00B154F2" w:rsidP="00C15981">
      <w:pPr>
        <w:pStyle w:val="Heading2"/>
      </w:pPr>
    </w:p>
    <w:p w14:paraId="1ACCDAAF" w14:textId="77777777" w:rsidR="00B154F2" w:rsidRDefault="00B154F2" w:rsidP="00C15981">
      <w:pPr>
        <w:pStyle w:val="Heading2"/>
      </w:pPr>
    </w:p>
    <w:p w14:paraId="31433831" w14:textId="77777777" w:rsidR="00B154F2" w:rsidRDefault="00B154F2" w:rsidP="00C15981">
      <w:pPr>
        <w:pStyle w:val="Heading2"/>
      </w:pPr>
    </w:p>
    <w:p w14:paraId="059B58DE" w14:textId="77777777" w:rsidR="00B154F2" w:rsidRDefault="00B154F2" w:rsidP="00B154F2"/>
    <w:p w14:paraId="0D4284C4" w14:textId="77777777" w:rsidR="00B154F2" w:rsidRDefault="00B154F2" w:rsidP="00B154F2"/>
    <w:p w14:paraId="3833999C" w14:textId="06CAE0C0" w:rsidR="00B154F2" w:rsidRPr="00B154F2" w:rsidRDefault="00B154F2" w:rsidP="00B154F2"/>
    <w:p w14:paraId="56372FDB" w14:textId="3FEE3A66" w:rsidR="00C15981" w:rsidRDefault="00C15981" w:rsidP="00C15981">
      <w:pPr>
        <w:pStyle w:val="Heading2"/>
      </w:pPr>
      <w:r>
        <w:lastRenderedPageBreak/>
        <w:t xml:space="preserve">Screenshot 2: </w:t>
      </w:r>
      <w:r w:rsidR="00BC5A81">
        <w:t xml:space="preserve">Completed CSS </w:t>
      </w:r>
      <w:r w:rsidR="5D12DF6B">
        <w:t>C</w:t>
      </w:r>
      <w:r w:rsidR="00BC5A81">
        <w:t>ode</w:t>
      </w:r>
    </w:p>
    <w:p w14:paraId="1E33C777" w14:textId="77777777" w:rsidR="00C15981" w:rsidRDefault="00C15981" w:rsidP="00C15981">
      <w:r>
        <w:t>Paste your screenshot below this line:</w:t>
      </w:r>
    </w:p>
    <w:p w14:paraId="60695C8B" w14:textId="3E500D39" w:rsidR="00C15981" w:rsidRDefault="00B154F2" w:rsidP="00C15981">
      <w:r>
        <w:rPr>
          <w:noProof/>
        </w:rPr>
        <w:drawing>
          <wp:inline distT="0" distB="0" distL="0" distR="0" wp14:anchorId="20181B60" wp14:editId="57DEF948">
            <wp:extent cx="5848350" cy="5067300"/>
            <wp:effectExtent l="0" t="0" r="0" b="0"/>
            <wp:docPr id="763641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46CA" w14:textId="7896BF09" w:rsidR="0087687E" w:rsidRDefault="0087687E" w:rsidP="354BFF8F"/>
    <w:p w14:paraId="21325C66" w14:textId="2B7F41EB" w:rsidR="005C16BD" w:rsidRDefault="00D86869" w:rsidP="005C16BD">
      <w:pPr>
        <w:pStyle w:val="Heading1"/>
      </w:pPr>
      <w:r>
        <w:t>Rendered Web Page</w:t>
      </w:r>
      <w:r w:rsidR="005C16BD">
        <w:t xml:space="preserve"> Evidence</w:t>
      </w:r>
    </w:p>
    <w:p w14:paraId="4FFE2E95" w14:textId="77777777" w:rsidR="006E3D6D" w:rsidRPr="006E3D6D" w:rsidRDefault="006E3D6D" w:rsidP="006E3D6D">
      <w:r w:rsidRPr="006E3D6D">
        <w:t xml:space="preserve">Insert screenshots of the </w:t>
      </w:r>
      <w:proofErr w:type="gramStart"/>
      <w:r w:rsidRPr="006E3D6D">
        <w:t>completed</w:t>
      </w:r>
      <w:proofErr w:type="gramEnd"/>
      <w:r w:rsidRPr="006E3D6D">
        <w:t xml:space="preserve"> web page as it appears in your browser. Include one screenshot at a wider desktop size and one screenshot after resizing the browser window to a smaller/mobile width.</w:t>
      </w:r>
    </w:p>
    <w:p w14:paraId="783FAE5F" w14:textId="77777777" w:rsidR="00841407" w:rsidRDefault="00841407" w:rsidP="005C16BD">
      <w:pPr>
        <w:pStyle w:val="Heading2"/>
      </w:pPr>
    </w:p>
    <w:p w14:paraId="4A6DE684" w14:textId="77777777" w:rsidR="00841407" w:rsidRDefault="00841407" w:rsidP="005C16BD">
      <w:pPr>
        <w:pStyle w:val="Heading2"/>
      </w:pPr>
    </w:p>
    <w:p w14:paraId="7B7C0AFC" w14:textId="77777777" w:rsidR="00841407" w:rsidRPr="00841407" w:rsidRDefault="00841407" w:rsidP="00841407"/>
    <w:p w14:paraId="109435E3" w14:textId="7572A697" w:rsidR="005C16BD" w:rsidRDefault="005C16BD" w:rsidP="005C16BD">
      <w:pPr>
        <w:pStyle w:val="Heading2"/>
      </w:pPr>
      <w:r>
        <w:lastRenderedPageBreak/>
        <w:t xml:space="preserve">Screenshot </w:t>
      </w:r>
      <w:r w:rsidR="4CEEAC26">
        <w:t>3</w:t>
      </w:r>
      <w:r>
        <w:t xml:space="preserve">: </w:t>
      </w:r>
      <w:r w:rsidR="006E3D6D">
        <w:t>Desktop/</w:t>
      </w:r>
      <w:r w:rsidR="3A5DC777">
        <w:t xml:space="preserve">Fullscreen </w:t>
      </w:r>
      <w:r w:rsidR="006E3D6D">
        <w:t>Layout</w:t>
      </w:r>
    </w:p>
    <w:p w14:paraId="20E404DB" w14:textId="77777777" w:rsidR="005C16BD" w:rsidRDefault="005C16BD" w:rsidP="005C16BD">
      <w:r>
        <w:t>Paste your screenshot below this line:</w:t>
      </w:r>
    </w:p>
    <w:p w14:paraId="7DF073AB" w14:textId="76249A26" w:rsidR="0087687E" w:rsidRDefault="00841407" w:rsidP="0087687E">
      <w:r>
        <w:rPr>
          <w:noProof/>
        </w:rPr>
        <w:drawing>
          <wp:inline distT="0" distB="0" distL="0" distR="0" wp14:anchorId="617911E3" wp14:editId="1FA41E21">
            <wp:extent cx="5848350" cy="3733800"/>
            <wp:effectExtent l="0" t="0" r="0" b="0"/>
            <wp:docPr id="1247945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BDF6" w14:textId="77777777" w:rsidR="005C16BD" w:rsidRDefault="005C16BD" w:rsidP="0087687E"/>
    <w:p w14:paraId="0B2E63AB" w14:textId="77777777" w:rsidR="00841407" w:rsidRDefault="00841407" w:rsidP="006E3D6D">
      <w:pPr>
        <w:pStyle w:val="Heading2"/>
      </w:pPr>
    </w:p>
    <w:p w14:paraId="4C8C9D75" w14:textId="77777777" w:rsidR="00841407" w:rsidRDefault="00841407" w:rsidP="006E3D6D">
      <w:pPr>
        <w:pStyle w:val="Heading2"/>
      </w:pPr>
    </w:p>
    <w:p w14:paraId="7955A07A" w14:textId="6AE0C904" w:rsidR="006E3D6D" w:rsidRDefault="006E3D6D" w:rsidP="006E3D6D">
      <w:pPr>
        <w:pStyle w:val="Heading2"/>
      </w:pPr>
      <w:r>
        <w:t xml:space="preserve">Screenshot </w:t>
      </w:r>
      <w:r w:rsidR="77710FBA">
        <w:t>4</w:t>
      </w:r>
      <w:r>
        <w:t xml:space="preserve">: </w:t>
      </w:r>
      <w:r w:rsidR="00CB29D9">
        <w:t>Mobile/</w:t>
      </w:r>
      <w:r w:rsidR="382C06ED">
        <w:t>Windowed</w:t>
      </w:r>
      <w:r w:rsidR="00CB29D9">
        <w:t xml:space="preserve"> Layout</w:t>
      </w:r>
    </w:p>
    <w:p w14:paraId="64FA6659" w14:textId="0084F0E0" w:rsidR="006E3D6D" w:rsidRDefault="006E3D6D" w:rsidP="006E3D6D">
      <w:r>
        <w:t>Paste your screenshot below this line:</w:t>
      </w:r>
      <w:r w:rsidR="00841407" w:rsidRPr="00841407">
        <w:rPr>
          <w:noProof/>
        </w:rPr>
        <w:t xml:space="preserve"> </w:t>
      </w:r>
      <w:r w:rsidR="00841407">
        <w:rPr>
          <w:noProof/>
        </w:rPr>
        <w:drawing>
          <wp:inline distT="0" distB="0" distL="0" distR="0" wp14:anchorId="6B2D123A" wp14:editId="3B211DE7">
            <wp:extent cx="4371975" cy="6200775"/>
            <wp:effectExtent l="0" t="0" r="9525" b="9525"/>
            <wp:docPr id="1205158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F9A2" w14:textId="230D9D4E" w:rsidR="006E3D6D" w:rsidRDefault="006E3D6D" w:rsidP="0087687E"/>
    <w:p w14:paraId="4AA60EC0" w14:textId="3D2DC8A4" w:rsidR="354BFF8F" w:rsidRDefault="354BFF8F"/>
    <w:p w14:paraId="0C92617C" w14:textId="6DEA8F6F" w:rsidR="0087687E" w:rsidRDefault="00CB29D9" w:rsidP="0087687E">
      <w:pPr>
        <w:pStyle w:val="Heading1"/>
      </w:pPr>
      <w:r>
        <w:lastRenderedPageBreak/>
        <w:t>Responsive Design Check</w:t>
      </w:r>
    </w:p>
    <w:p w14:paraId="2A811C23" w14:textId="59074613" w:rsidR="00825AD2" w:rsidRPr="00825AD2" w:rsidRDefault="00825AD2" w:rsidP="00825AD2">
      <w:r w:rsidRPr="00825AD2">
        <w:t xml:space="preserve">1. </w:t>
      </w:r>
      <w:r w:rsidR="002A45CA" w:rsidRPr="002A45CA">
        <w:t xml:space="preserve">What changed when you </w:t>
      </w:r>
      <w:proofErr w:type="gramStart"/>
      <w:r w:rsidR="002A45CA" w:rsidRPr="002A45CA">
        <w:t>resized</w:t>
      </w:r>
      <w:proofErr w:type="gramEnd"/>
      <w:r w:rsidR="002A45CA" w:rsidRPr="002A45CA">
        <w:t xml:space="preserve"> the browser window below the media query breakpoint?</w:t>
      </w:r>
    </w:p>
    <w:p w14:paraId="7031124B" w14:textId="44ED23FF" w:rsidR="0087687E" w:rsidRDefault="00841407" w:rsidP="0087687E">
      <w:pPr>
        <w:rPr>
          <w:iCs/>
        </w:rPr>
      </w:pPr>
      <w:r>
        <w:rPr>
          <w:iCs/>
        </w:rPr>
        <w:t xml:space="preserve">When I resized the </w:t>
      </w:r>
      <w:proofErr w:type="gramStart"/>
      <w:r>
        <w:rPr>
          <w:iCs/>
        </w:rPr>
        <w:t>browser</w:t>
      </w:r>
      <w:proofErr w:type="gramEnd"/>
      <w:r>
        <w:rPr>
          <w:iCs/>
        </w:rPr>
        <w:t xml:space="preserve"> the content went from 3 columns to one </w:t>
      </w:r>
      <w:proofErr w:type="gramStart"/>
      <w:r>
        <w:rPr>
          <w:iCs/>
        </w:rPr>
        <w:t>in order to</w:t>
      </w:r>
      <w:proofErr w:type="gramEnd"/>
      <w:r>
        <w:rPr>
          <w:iCs/>
        </w:rPr>
        <w:t xml:space="preserve"> fit into the window. </w:t>
      </w:r>
    </w:p>
    <w:p w14:paraId="6018F939" w14:textId="77777777" w:rsidR="00841407" w:rsidRDefault="00841407" w:rsidP="0087687E">
      <w:pPr>
        <w:rPr>
          <w:iCs/>
        </w:rPr>
      </w:pPr>
    </w:p>
    <w:p w14:paraId="70C12F6A" w14:textId="391DE1B7" w:rsidR="00CB29D9" w:rsidRDefault="00426F09" w:rsidP="00426F09">
      <w:r>
        <w:t>2</w:t>
      </w:r>
      <w:r w:rsidR="009D32A6">
        <w:t xml:space="preserve">. Why does changing grid-template-columns to 1fr improve readability on smaller </w:t>
      </w:r>
      <w:proofErr w:type="gramStart"/>
      <w:r w:rsidR="009D32A6">
        <w:t>screens?</w:t>
      </w:r>
      <w:r w:rsidR="00841407">
        <w:t>.</w:t>
      </w:r>
      <w:proofErr w:type="gramEnd"/>
    </w:p>
    <w:p w14:paraId="374FCDE1" w14:textId="459FF1F3" w:rsidR="00841407" w:rsidRDefault="00841407" w:rsidP="00426F09">
      <w:r>
        <w:t xml:space="preserve">Instead of leaving some of the content off screen, you can simply scroll down to read everything. </w:t>
      </w:r>
      <w:proofErr w:type="gramStart"/>
      <w:r>
        <w:t>Its</w:t>
      </w:r>
      <w:proofErr w:type="gramEnd"/>
      <w:r>
        <w:t xml:space="preserve"> more natural that way, people are less likely to miss anything when they </w:t>
      </w:r>
      <w:proofErr w:type="gramStart"/>
      <w:r>
        <w:t>have to</w:t>
      </w:r>
      <w:proofErr w:type="gramEnd"/>
      <w:r>
        <w:t xml:space="preserve"> scroll down than scrolling left or right.  </w:t>
      </w:r>
    </w:p>
    <w:p w14:paraId="5D6936B9" w14:textId="77777777" w:rsidR="00CB29D9" w:rsidRDefault="00CB29D9" w:rsidP="00CB29D9">
      <w:pPr>
        <w:pStyle w:val="Heading1"/>
      </w:pPr>
      <w:r>
        <w:t>Reflection</w:t>
      </w:r>
    </w:p>
    <w:p w14:paraId="28653F22" w14:textId="2ED573D4" w:rsidR="00CB29D9" w:rsidRPr="00825AD2" w:rsidRDefault="00CB29D9" w:rsidP="00CB29D9">
      <w:r>
        <w:t xml:space="preserve">1. </w:t>
      </w:r>
      <w:r w:rsidR="000B4C96">
        <w:t>How d</w:t>
      </w:r>
      <w:r w:rsidR="090C2319">
        <w:t>oes</w:t>
      </w:r>
      <w:r w:rsidR="000B4C96">
        <w:t xml:space="preserve"> CSS Grid organize </w:t>
      </w:r>
      <w:r w:rsidR="533744D4">
        <w:t>features on a web page</w:t>
      </w:r>
      <w:r w:rsidR="000B4C96">
        <w:t>?</w:t>
      </w:r>
    </w:p>
    <w:p w14:paraId="4F33D2B8" w14:textId="605C1D2E" w:rsidR="00CB29D9" w:rsidRDefault="00841407" w:rsidP="00CB29D9">
      <w:pPr>
        <w:rPr>
          <w:iCs/>
        </w:rPr>
      </w:pPr>
      <w:r>
        <w:rPr>
          <w:iCs/>
        </w:rPr>
        <w:t xml:space="preserve">The CSS grid organized everything into a grid-like pattern that lets you control both dimensions of alignment simultaneously. </w:t>
      </w:r>
    </w:p>
    <w:p w14:paraId="1227AEBE" w14:textId="305D575D" w:rsidR="00CB29D9" w:rsidRPr="00426F09" w:rsidRDefault="00CB29D9" w:rsidP="354BFF8F">
      <w:r>
        <w:t xml:space="preserve">2. </w:t>
      </w:r>
      <w:r w:rsidR="42733143">
        <w:t>What causes media queries to activate?</w:t>
      </w:r>
    </w:p>
    <w:p w14:paraId="72DE838A" w14:textId="067EEF1C" w:rsidR="00CB29D9" w:rsidRPr="00426F09" w:rsidRDefault="00841407" w:rsidP="00426F09">
      <w:pPr>
        <w:rPr>
          <w:iCs/>
        </w:rPr>
      </w:pPr>
      <w:r>
        <w:rPr>
          <w:iCs/>
        </w:rPr>
        <w:t xml:space="preserve">When the size of the window changes, it restructures automatically. </w:t>
      </w:r>
    </w:p>
    <w:p w14:paraId="5075FA45" w14:textId="77777777" w:rsidR="00825AD2" w:rsidRPr="00952E66" w:rsidRDefault="00825AD2" w:rsidP="0087687E">
      <w:pPr>
        <w:rPr>
          <w:iCs/>
        </w:rPr>
      </w:pPr>
    </w:p>
    <w:p w14:paraId="2597BFE2" w14:textId="77777777" w:rsidR="00C07926" w:rsidRPr="0087687E" w:rsidRDefault="00C07926" w:rsidP="0087687E"/>
    <w:sectPr w:rsidR="00C07926" w:rsidRPr="0087687E" w:rsidSect="00651FB3">
      <w:headerReference w:type="default" r:id="rId14"/>
      <w:footerReference w:type="default" r:id="rId15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6DD75" w14:textId="77777777" w:rsidR="00D00358" w:rsidRDefault="00D00358" w:rsidP="00560AD0">
      <w:pPr>
        <w:spacing w:before="0" w:after="0"/>
      </w:pPr>
      <w:r>
        <w:separator/>
      </w:r>
    </w:p>
  </w:endnote>
  <w:endnote w:type="continuationSeparator" w:id="0">
    <w:p w14:paraId="509A0E04" w14:textId="77777777" w:rsidR="00D00358" w:rsidRDefault="00D00358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E428" w14:textId="77777777" w:rsidR="00D00358" w:rsidRDefault="00D00358" w:rsidP="00560AD0">
      <w:pPr>
        <w:spacing w:before="0" w:after="0"/>
      </w:pPr>
      <w:r>
        <w:separator/>
      </w:r>
    </w:p>
  </w:footnote>
  <w:footnote w:type="continuationSeparator" w:id="0">
    <w:p w14:paraId="53729099" w14:textId="77777777" w:rsidR="00D00358" w:rsidRDefault="00D00358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0F72170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42444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3"/>
  </w:num>
  <w:num w:numId="7" w16cid:durableId="996038126">
    <w:abstractNumId w:val="16"/>
  </w:num>
  <w:num w:numId="8" w16cid:durableId="74742967">
    <w:abstractNumId w:val="17"/>
  </w:num>
  <w:num w:numId="9" w16cid:durableId="62219970">
    <w:abstractNumId w:val="15"/>
  </w:num>
  <w:num w:numId="10" w16cid:durableId="1054281362">
    <w:abstractNumId w:val="11"/>
  </w:num>
  <w:num w:numId="11" w16cid:durableId="1917477807">
    <w:abstractNumId w:val="24"/>
  </w:num>
  <w:num w:numId="12" w16cid:durableId="966860696">
    <w:abstractNumId w:val="19"/>
  </w:num>
  <w:num w:numId="13" w16cid:durableId="2016878718">
    <w:abstractNumId w:val="9"/>
  </w:num>
  <w:num w:numId="14" w16cid:durableId="1157648801">
    <w:abstractNumId w:val="14"/>
  </w:num>
  <w:num w:numId="15" w16cid:durableId="28069069">
    <w:abstractNumId w:val="22"/>
  </w:num>
  <w:num w:numId="16" w16cid:durableId="102113482">
    <w:abstractNumId w:val="1"/>
  </w:num>
  <w:num w:numId="17" w16cid:durableId="1868058831">
    <w:abstractNumId w:val="20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1"/>
  </w:num>
  <w:num w:numId="22" w16cid:durableId="2128498606">
    <w:abstractNumId w:val="0"/>
  </w:num>
  <w:num w:numId="23" w16cid:durableId="507064661">
    <w:abstractNumId w:val="18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03945"/>
    <w:rsid w:val="000304EA"/>
    <w:rsid w:val="00032674"/>
    <w:rsid w:val="00047377"/>
    <w:rsid w:val="000A72B5"/>
    <w:rsid w:val="000B4C96"/>
    <w:rsid w:val="000D75EC"/>
    <w:rsid w:val="000F572F"/>
    <w:rsid w:val="001149C8"/>
    <w:rsid w:val="0012287D"/>
    <w:rsid w:val="00130BE9"/>
    <w:rsid w:val="00134B18"/>
    <w:rsid w:val="00134E60"/>
    <w:rsid w:val="0014276C"/>
    <w:rsid w:val="00146063"/>
    <w:rsid w:val="00147779"/>
    <w:rsid w:val="001760DE"/>
    <w:rsid w:val="0017763A"/>
    <w:rsid w:val="001D5D9E"/>
    <w:rsid w:val="001E118C"/>
    <w:rsid w:val="001F387C"/>
    <w:rsid w:val="001F52A9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A2363"/>
    <w:rsid w:val="002A45CA"/>
    <w:rsid w:val="002D695E"/>
    <w:rsid w:val="002E2A2F"/>
    <w:rsid w:val="002E3113"/>
    <w:rsid w:val="00336AB8"/>
    <w:rsid w:val="00342A95"/>
    <w:rsid w:val="003452DE"/>
    <w:rsid w:val="0037767F"/>
    <w:rsid w:val="00390DB9"/>
    <w:rsid w:val="003B3C7D"/>
    <w:rsid w:val="003F4C11"/>
    <w:rsid w:val="003F50FF"/>
    <w:rsid w:val="004075B3"/>
    <w:rsid w:val="004147D3"/>
    <w:rsid w:val="00414D51"/>
    <w:rsid w:val="00424BD6"/>
    <w:rsid w:val="00425C5B"/>
    <w:rsid w:val="00426F09"/>
    <w:rsid w:val="00433F65"/>
    <w:rsid w:val="00437C47"/>
    <w:rsid w:val="0046191F"/>
    <w:rsid w:val="00462CDF"/>
    <w:rsid w:val="00463F69"/>
    <w:rsid w:val="004E7A88"/>
    <w:rsid w:val="004F36C5"/>
    <w:rsid w:val="00523F8E"/>
    <w:rsid w:val="00534FF2"/>
    <w:rsid w:val="00544549"/>
    <w:rsid w:val="00547F2A"/>
    <w:rsid w:val="00560771"/>
    <w:rsid w:val="00560AD0"/>
    <w:rsid w:val="005765E6"/>
    <w:rsid w:val="005A1825"/>
    <w:rsid w:val="005A3504"/>
    <w:rsid w:val="005C16BD"/>
    <w:rsid w:val="006132F2"/>
    <w:rsid w:val="00626D71"/>
    <w:rsid w:val="006623C9"/>
    <w:rsid w:val="00663D73"/>
    <w:rsid w:val="0066568D"/>
    <w:rsid w:val="00665E22"/>
    <w:rsid w:val="00680A2C"/>
    <w:rsid w:val="00682ABC"/>
    <w:rsid w:val="006A5F76"/>
    <w:rsid w:val="006B21D6"/>
    <w:rsid w:val="006B377F"/>
    <w:rsid w:val="006D7262"/>
    <w:rsid w:val="006E3D6D"/>
    <w:rsid w:val="006F28EA"/>
    <w:rsid w:val="007021FE"/>
    <w:rsid w:val="00715A46"/>
    <w:rsid w:val="0074517B"/>
    <w:rsid w:val="00750417"/>
    <w:rsid w:val="00793580"/>
    <w:rsid w:val="007A4911"/>
    <w:rsid w:val="007B28AD"/>
    <w:rsid w:val="007E7F2D"/>
    <w:rsid w:val="007F1D71"/>
    <w:rsid w:val="008216B7"/>
    <w:rsid w:val="00824E0B"/>
    <w:rsid w:val="00825AD2"/>
    <w:rsid w:val="00841407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5A7F"/>
    <w:rsid w:val="009D32A6"/>
    <w:rsid w:val="00A84C7C"/>
    <w:rsid w:val="00A857F8"/>
    <w:rsid w:val="00A8748F"/>
    <w:rsid w:val="00AA1954"/>
    <w:rsid w:val="00AB0FF0"/>
    <w:rsid w:val="00AB1C0D"/>
    <w:rsid w:val="00AD2452"/>
    <w:rsid w:val="00AF5075"/>
    <w:rsid w:val="00B0034C"/>
    <w:rsid w:val="00B06B52"/>
    <w:rsid w:val="00B154F2"/>
    <w:rsid w:val="00B16437"/>
    <w:rsid w:val="00B176DA"/>
    <w:rsid w:val="00B23428"/>
    <w:rsid w:val="00B36D75"/>
    <w:rsid w:val="00B41E30"/>
    <w:rsid w:val="00B7388F"/>
    <w:rsid w:val="00B821CF"/>
    <w:rsid w:val="00BA7274"/>
    <w:rsid w:val="00BC5A81"/>
    <w:rsid w:val="00BD740C"/>
    <w:rsid w:val="00C07926"/>
    <w:rsid w:val="00C15981"/>
    <w:rsid w:val="00C339B8"/>
    <w:rsid w:val="00C34179"/>
    <w:rsid w:val="00C3463C"/>
    <w:rsid w:val="00C52781"/>
    <w:rsid w:val="00C7272D"/>
    <w:rsid w:val="00CA47B8"/>
    <w:rsid w:val="00CB29D9"/>
    <w:rsid w:val="00CB59E3"/>
    <w:rsid w:val="00CD5704"/>
    <w:rsid w:val="00CE1253"/>
    <w:rsid w:val="00CF60A3"/>
    <w:rsid w:val="00D00358"/>
    <w:rsid w:val="00D0604B"/>
    <w:rsid w:val="00D17EAB"/>
    <w:rsid w:val="00D17F58"/>
    <w:rsid w:val="00D303CE"/>
    <w:rsid w:val="00D4266E"/>
    <w:rsid w:val="00D54F05"/>
    <w:rsid w:val="00D77227"/>
    <w:rsid w:val="00D86869"/>
    <w:rsid w:val="00D90D3B"/>
    <w:rsid w:val="00DA5EEE"/>
    <w:rsid w:val="00DE1B89"/>
    <w:rsid w:val="00DF5D26"/>
    <w:rsid w:val="00DF68FD"/>
    <w:rsid w:val="00E003BB"/>
    <w:rsid w:val="00E35FC1"/>
    <w:rsid w:val="00E573F3"/>
    <w:rsid w:val="00E67266"/>
    <w:rsid w:val="00E6783E"/>
    <w:rsid w:val="00E726E8"/>
    <w:rsid w:val="00EA2254"/>
    <w:rsid w:val="00EB4128"/>
    <w:rsid w:val="00EB4584"/>
    <w:rsid w:val="00F162EB"/>
    <w:rsid w:val="00F20D2B"/>
    <w:rsid w:val="00F7174C"/>
    <w:rsid w:val="00F86918"/>
    <w:rsid w:val="00FA5ADB"/>
    <w:rsid w:val="00FB2275"/>
    <w:rsid w:val="00FB7044"/>
    <w:rsid w:val="00FD750F"/>
    <w:rsid w:val="00FE3B11"/>
    <w:rsid w:val="060F9E6F"/>
    <w:rsid w:val="090C2319"/>
    <w:rsid w:val="0BF24CB7"/>
    <w:rsid w:val="0FC7ED25"/>
    <w:rsid w:val="15B592D0"/>
    <w:rsid w:val="19F03E5A"/>
    <w:rsid w:val="1AB32268"/>
    <w:rsid w:val="2183DFC0"/>
    <w:rsid w:val="23BB4DF8"/>
    <w:rsid w:val="2484DA80"/>
    <w:rsid w:val="2B9F1BED"/>
    <w:rsid w:val="2CA6D5C8"/>
    <w:rsid w:val="30F6AE23"/>
    <w:rsid w:val="354BFF8F"/>
    <w:rsid w:val="36E0E3FC"/>
    <w:rsid w:val="382C06ED"/>
    <w:rsid w:val="3A5DC777"/>
    <w:rsid w:val="4067A3F9"/>
    <w:rsid w:val="42733143"/>
    <w:rsid w:val="4CEEAC26"/>
    <w:rsid w:val="51DE7C09"/>
    <w:rsid w:val="5307CED9"/>
    <w:rsid w:val="533744D4"/>
    <w:rsid w:val="5D12DF6B"/>
    <w:rsid w:val="6083ED54"/>
    <w:rsid w:val="64202A1C"/>
    <w:rsid w:val="64E828B3"/>
    <w:rsid w:val="70F773BF"/>
    <w:rsid w:val="73112E73"/>
    <w:rsid w:val="7727E4B9"/>
    <w:rsid w:val="7771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DB88931CD2B24783A6F75557389312" ma:contentTypeVersion="9" ma:contentTypeDescription="Create a new document." ma:contentTypeScope="" ma:versionID="3f62a3339313e8625dca3a7edb398cb5">
  <xsd:schema xmlns:xsd="http://www.w3.org/2001/XMLSchema" xmlns:xs="http://www.w3.org/2001/XMLSchema" xmlns:p="http://schemas.microsoft.com/office/2006/metadata/properties" xmlns:ns3="3b2fee51-65bb-4163-b053-fd7188e1a574" targetNamespace="http://schemas.microsoft.com/office/2006/metadata/properties" ma:root="true" ma:fieldsID="fb39d2a7af4d64621c0d8993104efac9" ns3:_="">
    <xsd:import namespace="3b2fee51-65bb-4163-b053-fd7188e1a5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fee51-65bb-4163-b053-fd7188e1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A0BF58-8384-401B-9E56-6EB09A0D35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fee51-65bb-4163-b053-fd7188e1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9</TotalTime>
  <Pages>6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NV-Mckinzy, Eric (Northern Virginia)</cp:lastModifiedBy>
  <cp:revision>2</cp:revision>
  <cp:lastPrinted>2021-03-11T13:09:00Z</cp:lastPrinted>
  <dcterms:created xsi:type="dcterms:W3CDTF">2026-08-05T12:27:00Z</dcterms:created>
  <dcterms:modified xsi:type="dcterms:W3CDTF">2026-08-05T12:27:00Z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0x01010062DB88931CD2B24783A6F75557389312</vt:lpwstr>
  </property>
  <property fmtid="{D5CDD505-2E9C-101B-9397-08002B2CF9AE}" pid="3" name="MediaServiceImageTags">
    <vt:lpwstr/>
  </property>
</Properties>
</file>